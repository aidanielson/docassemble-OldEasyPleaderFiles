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77777777" w:rsidR="007D5A01" w:rsidRPr="00030373" w:rsidRDefault="00814627" w:rsidP="00B83755">
      <w:pPr>
        <w:spacing w:line="146" w:lineRule="exact"/>
        <w:rPr>
          <w:rFonts w:cs="Calibri"/>
          <w:spacing w:val="-4"/>
        </w:rPr>
      </w:pPr>
      <w:bookmarkStart w:id="0" w:name="_Hlk8943939"/>
      <w:r w:rsidRPr="00030373">
        <w:rPr>
          <w:rFonts w:cs="Calibri"/>
          <w:spacing w:val="-4"/>
        </w:rPr>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030373" w14:paraId="638DBE14" w14:textId="77777777" w:rsidTr="00301563">
        <w:trPr>
          <w:trHeight w:val="3125"/>
        </w:trPr>
        <w:tc>
          <w:tcPr>
            <w:tcW w:w="10170" w:type="dxa"/>
            <w:tcBorders>
              <w:top w:val="nil"/>
              <w:left w:val="nil"/>
              <w:bottom w:val="nil"/>
              <w:right w:val="nil"/>
            </w:tcBorders>
            <w:noWrap/>
          </w:tcPr>
          <w:p w14:paraId="33057843" w14:textId="2DACF4B1"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.name.</w:t>
            </w:r>
            <w:r w:rsidR="00AC46D4">
              <w:rPr>
                <w:rFonts w:ascii="Equity A" w:hAnsi="Equity A" w:cs="Calibri"/>
                <w:color w:val="000000"/>
                <w:spacing w:val="-4"/>
                <w:u w:color="000000"/>
              </w:rPr>
              <w:t xml:space="preserve">full() </w:t>
            </w:r>
            <w:r w:rsidRPr="00030373">
              <w:rPr>
                <w:rFonts w:ascii="Equity A" w:hAnsi="Equity A" w:cs="Calibri"/>
                <w:color w:val="000000"/>
                <w:spacing w:val="-4"/>
                <w:u w:color="000000"/>
              </w:rPr>
              <w:t>}}{%</w:t>
            </w:r>
            <w:r w:rsidR="00690806">
              <w:rPr>
                <w:rFonts w:ascii="Equity A" w:hAnsi="Equity A" w:cs="Calibri"/>
                <w:color w:val="000000"/>
                <w:spacing w:val="-4"/>
                <w:u w:color="000000"/>
              </w:rPr>
              <w:t xml:space="preserve"> </w:t>
            </w:r>
            <w:r w:rsidRPr="00030373">
              <w:rPr>
                <w:rFonts w:ascii="Equity A" w:hAnsi="Equity A" w:cs="Calibri"/>
                <w:color w:val="000000"/>
                <w:spacing w:val="-4"/>
                <w:u w:color="000000"/>
              </w:rPr>
              <w:t>if atty_info_in_caption %} (</w:t>
            </w:r>
            <w:r w:rsidR="00E74FAF">
              <w:rPr>
                <w:rFonts w:ascii="Equity A" w:hAnsi="Equity A" w:cs="Calibri"/>
                <w:color w:val="000000"/>
                <w:spacing w:val="-4"/>
                <w:u w:color="000000"/>
              </w:rPr>
              <w:t>{{ author[0].bar_state }}</w:t>
            </w:r>
            <w:r w:rsidRPr="00030373">
              <w:rPr>
                <w:rFonts w:ascii="Equity A" w:hAnsi="Equity A" w:cs="Calibri"/>
                <w:color w:val="000000"/>
                <w:spacing w:val="-4"/>
                <w:u w:color="000000"/>
              </w:rPr>
              <w:t xml:space="preserve"> Bar No. {{</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r w:rsidR="00E74FAF">
              <w:rPr>
                <w:rFonts w:ascii="Equity A" w:hAnsi="Equity A" w:cs="Calibri"/>
                <w:color w:val="000000"/>
                <w:spacing w:val="-4"/>
                <w:u w:color="000000"/>
              </w:rPr>
              <w:t>bar_number</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73E37236" w14:textId="676AA373" w:rsidR="00832FD6" w:rsidRPr="007468E3" w:rsidRDefault="00832FD6" w:rsidP="00301563">
            <w:pPr>
              <w:ind w:right="5040"/>
              <w:rPr>
                <w:rFonts w:ascii="Equity A" w:hAnsi="Equity A" w:cs="Calibri"/>
                <w:color w:val="000000"/>
                <w:spacing w:val="-4"/>
                <w:u w:color="000000"/>
              </w:rPr>
            </w:pPr>
            <w:r w:rsidRPr="00D102E1">
              <w:rPr>
                <w:rFonts w:ascii="Equity A Caps" w:hAnsi="Equity A Caps" w:cs="Calibri"/>
                <w:color w:val="000000"/>
                <w:spacing w:val="-20"/>
                <w:u w:color="000000"/>
              </w:rPr>
              <w:t>{{</w:t>
            </w:r>
            <w:r w:rsidR="00AC46D4">
              <w:rPr>
                <w:rFonts w:ascii="Equity A Caps" w:hAnsi="Equity A Caps" w:cs="Calibri"/>
                <w:color w:val="000000"/>
                <w:spacing w:val="-20"/>
                <w:u w:color="000000"/>
              </w:rPr>
              <w:t xml:space="preserve"> </w:t>
            </w:r>
            <w:r w:rsidRPr="00D102E1">
              <w:rPr>
                <w:rFonts w:ascii="Equity A Caps" w:hAnsi="Equity A Caps" w:cs="Calibri"/>
                <w:color w:val="000000"/>
                <w:spacing w:val="-20"/>
                <w:u w:color="000000"/>
              </w:rPr>
              <w:t>author</w:t>
            </w:r>
            <w:r w:rsidR="00E74FAF">
              <w:rPr>
                <w:rFonts w:ascii="Equity A Caps" w:hAnsi="Equity A Caps" w:cs="Calibri"/>
                <w:color w:val="000000"/>
                <w:spacing w:val="-20"/>
                <w:u w:color="000000"/>
              </w:rPr>
              <w:t>[0]</w:t>
            </w:r>
            <w:r w:rsidRPr="00D102E1">
              <w:rPr>
                <w:rFonts w:ascii="Equity A Caps" w:hAnsi="Equity A Caps" w:cs="Calibri"/>
                <w:color w:val="000000"/>
                <w:spacing w:val="-20"/>
                <w:u w:color="000000"/>
              </w:rPr>
              <w:t>.law_firm</w:t>
            </w:r>
            <w:r w:rsidR="00AC46D4">
              <w:rPr>
                <w:rFonts w:ascii="Equity A Caps" w:hAnsi="Equity A Caps" w:cs="Calibri"/>
                <w:color w:val="000000"/>
                <w:spacing w:val="-20"/>
                <w:u w:color="000000"/>
              </w:rPr>
              <w:t xml:space="preserve"> </w:t>
            </w:r>
            <w:r w:rsidRPr="00D102E1">
              <w:rPr>
                <w:rFonts w:ascii="Equity A Caps" w:hAnsi="Equity A Caps" w:cs="Calibri"/>
                <w:color w:val="000000"/>
                <w:spacing w:val="-20"/>
                <w:u w:color="000000"/>
              </w:rPr>
              <w:t>}}</w:t>
            </w:r>
            <w:r w:rsidRPr="00030373">
              <w:rPr>
                <w:rFonts w:ascii="Equity A" w:hAnsi="Equity A" w:cs="Calibri"/>
                <w:color w:val="000000"/>
                <w:spacing w:val="-14"/>
                <w:w w:val="105"/>
                <w:u w:color="000000"/>
              </w:rPr>
              <w:t>{% endif %}</w:t>
            </w:r>
          </w:p>
          <w:p w14:paraId="77A17394" w14:textId="79299992"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.address.block()</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07DBFF9D" w14:textId="1A4FDA8D"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Phone: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.phone_number</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 | Fax: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.fax_number</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53D84F41" w14:textId="0D63721B" w:rsidR="0001333A"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Email: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.email</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526AC8B3" w14:textId="77777777" w:rsidR="00690806" w:rsidRPr="00030373" w:rsidRDefault="00690806" w:rsidP="00301563">
            <w:pPr>
              <w:spacing w:line="180" w:lineRule="exact"/>
              <w:ind w:right="5040"/>
              <w:rPr>
                <w:rFonts w:ascii="Equity A" w:hAnsi="Equity A" w:cs="Calibri"/>
                <w:color w:val="000000"/>
                <w:spacing w:val="-4"/>
                <w:u w:color="000000"/>
              </w:rPr>
            </w:pPr>
          </w:p>
          <w:p w14:paraId="638DBE13" w14:textId="1F3FA618" w:rsidR="007D5A01" w:rsidRPr="00000279" w:rsidRDefault="00832FD6" w:rsidP="00301563">
            <w:pPr>
              <w:ind w:right="5040"/>
              <w:rPr>
                <w:rFonts w:ascii="Equity A" w:hAnsi="Equity A"/>
                <w:color w:val="000000"/>
                <w:spacing w:val="-4"/>
                <w:u w:color="000000"/>
              </w:rPr>
            </w:pPr>
            <w:r w:rsidRPr="00000279">
              <w:rPr>
                <w:rFonts w:ascii="Equity A" w:hAnsi="Equity A" w:cs="Calibri"/>
                <w:color w:val="000000"/>
                <w:spacing w:val="-4"/>
                <w:u w:color="000000"/>
              </w:rPr>
              <w:t>{%</w:t>
            </w:r>
            <w:r w:rsidR="00475AF5"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if not atty_info_in_caption %}In pro per{%</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else</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xml:space="preserve">%}Attorneys for </w:t>
            </w:r>
            <w:r w:rsidR="007476A4" w:rsidRPr="00000279">
              <w:rPr>
                <w:rFonts w:ascii="Equity A" w:hAnsi="Equity A" w:cs="Calibri"/>
                <w:color w:val="000000"/>
                <w:spacing w:val="-4"/>
                <w:u w:color="000000"/>
              </w:rPr>
              <w:t xml:space="preserve">{% for </w:t>
            </w:r>
            <w:r w:rsidR="00E74FAF">
              <w:rPr>
                <w:rFonts w:ascii="Equity A" w:hAnsi="Equity A" w:cs="Calibri"/>
                <w:color w:val="000000"/>
                <w:spacing w:val="-4"/>
                <w:u w:color="000000"/>
              </w:rPr>
              <w:t>client</w:t>
            </w:r>
            <w:r w:rsidR="007476A4" w:rsidRPr="00000279">
              <w:rPr>
                <w:rFonts w:ascii="Equity A" w:hAnsi="Equity A" w:cs="Calibri"/>
                <w:color w:val="000000"/>
                <w:spacing w:val="-4"/>
                <w:u w:color="000000"/>
              </w:rPr>
              <w:t xml:space="preserve"> in </w:t>
            </w:r>
            <w:r w:rsidR="00E74FAF">
              <w:rPr>
                <w:rFonts w:ascii="Equity A" w:hAnsi="Equity A" w:cs="Calibri"/>
                <w:color w:val="000000"/>
                <w:spacing w:val="-4"/>
                <w:u w:color="000000"/>
              </w:rPr>
              <w:t>clients</w:t>
            </w:r>
            <w:r w:rsidR="007476A4" w:rsidRPr="00000279">
              <w:rPr>
                <w:rFonts w:ascii="Equity A" w:hAnsi="Equity A" w:cs="Calibri"/>
                <w:color w:val="000000"/>
                <w:spacing w:val="-4"/>
                <w:u w:color="000000"/>
              </w:rPr>
              <w:t xml:space="preserve"> %}{{</w:t>
            </w:r>
            <w:r w:rsidR="00E74FAF">
              <w:rPr>
                <w:rFonts w:ascii="Equity A" w:hAnsi="Equity A" w:cs="Calibri"/>
                <w:color w:val="000000"/>
                <w:spacing w:val="-4"/>
                <w:u w:color="000000"/>
              </w:rPr>
              <w:t xml:space="preserve"> client</w:t>
            </w:r>
            <w:r w:rsidR="007476A4" w:rsidRPr="00000279">
              <w:rPr>
                <w:rFonts w:ascii="Equity A" w:hAnsi="Equity A" w:cs="Calibri"/>
                <w:color w:val="000000"/>
                <w:spacing w:val="-4"/>
                <w:u w:color="000000"/>
              </w:rPr>
              <w:t>.</w:t>
            </w:r>
            <w:r w:rsidR="00AC46D4">
              <w:rPr>
                <w:rFonts w:ascii="Equity A" w:hAnsi="Equity A" w:cs="Calibri"/>
                <w:color w:val="000000"/>
                <w:spacing w:val="-4"/>
                <w:u w:color="000000"/>
              </w:rPr>
              <w:t>party_plus_whole_name</w:t>
            </w:r>
            <w:r w:rsidR="00E74FAF">
              <w:rPr>
                <w:rFonts w:ascii="Equity A" w:hAnsi="Equity A" w:cs="Calibri"/>
                <w:color w:val="000000"/>
                <w:spacing w:val="-4"/>
                <w:u w:color="000000"/>
              </w:rPr>
              <w:t xml:space="preserve"> }}</w:t>
            </w:r>
            <w:r w:rsidR="007476A4" w:rsidRPr="00000279">
              <w:rPr>
                <w:rFonts w:ascii="Equity A" w:hAnsi="Equity A" w:cs="Calibri"/>
                <w:color w:val="000000"/>
                <w:spacing w:val="-4"/>
                <w:u w:color="000000"/>
              </w:rPr>
              <w:t>{% endfor %}</w:t>
            </w:r>
            <w:r w:rsidRPr="00000279">
              <w:rPr>
                <w:rFonts w:ascii="Equity A" w:hAnsi="Equity A" w:cs="Calibri"/>
                <w:color w:val="000000"/>
                <w:spacing w:val="-4"/>
                <w:u w:color="000000"/>
              </w:rPr>
              <w:t>{% endif %}</w:t>
            </w:r>
          </w:p>
        </w:tc>
      </w:tr>
    </w:tbl>
    <w:p w14:paraId="26D24A26" w14:textId="299E7BBA" w:rsidR="000A2DDD" w:rsidRPr="00000279" w:rsidRDefault="00FD359C" w:rsidP="00000279">
      <w:pPr>
        <w:spacing w:after="300" w:line="360" w:lineRule="exact"/>
        <w:contextualSpacing w:val="0"/>
        <w:jc w:val="center"/>
        <w:rPr>
          <w:rFonts w:ascii="Equity A Caps" w:hAnsi="Equity A Caps"/>
          <w:spacing w:val="-16"/>
          <w:sz w:val="25"/>
          <w:szCs w:val="25"/>
        </w:rPr>
      </w:pPr>
      <w:bookmarkStart w:id="1" w:name="_Hlk126228258"/>
      <w:r w:rsidRPr="00000279">
        <w:rPr>
          <w:rFonts w:ascii="Equity A Caps" w:hAnsi="Equity A Caps"/>
          <w:spacing w:val="-16"/>
          <w:sz w:val="25"/>
          <w:szCs w:val="25"/>
        </w:rPr>
        <w:t>{{court_info(court.short_name)[‘court.pleading_caption’]}}</w:t>
      </w:r>
      <w:bookmarkEnd w:id="1"/>
    </w:p>
    <w:tbl>
      <w:tblPr>
        <w:tblpPr w:leftFromText="187" w:rightFromText="187" w:bottomFromText="158"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030373" w14:paraId="538019E4" w14:textId="77777777" w:rsidTr="00F01016">
        <w:trPr>
          <w:cantSplit/>
        </w:trPr>
        <w:tc>
          <w:tcPr>
            <w:tcW w:w="5145" w:type="dxa"/>
            <w:tcBorders>
              <w:top w:val="nil"/>
              <w:left w:val="nil"/>
              <w:bottom w:val="single" w:sz="6" w:space="0" w:color="auto"/>
              <w:right w:val="single" w:sz="6" w:space="0" w:color="auto"/>
            </w:tcBorders>
            <w:noWrap/>
          </w:tcPr>
          <w:p w14:paraId="580F2642" w14:textId="66EF82CC"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lead_filing_party</w:t>
            </w:r>
            <w:r w:rsidR="00AE3052">
              <w:rPr>
                <w:rFonts w:asciiTheme="majorHAnsi" w:eastAsia="Calibri" w:hAnsiTheme="majorHAnsi"/>
                <w:caps/>
                <w:spacing w:val="-20"/>
                <w:sz w:val="23"/>
                <w:szCs w:val="23"/>
              </w:rPr>
              <w:t>.name.full()</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442FA5" w:rsidRPr="00F01016">
              <w:rPr>
                <w:rFonts w:asciiTheme="majorHAnsi" w:eastAsia="Calibri" w:hAnsiTheme="majorHAnsi"/>
                <w:spacing w:val="-20"/>
              </w:rPr>
              <w:t xml:space="preserve">{% </w:t>
            </w:r>
            <w:r w:rsidR="00AE3052" w:rsidRPr="00F01016">
              <w:rPr>
                <w:rFonts w:asciiTheme="majorHAnsi" w:hAnsiTheme="majorHAnsi"/>
                <w:spacing w:val="-20"/>
              </w:rPr>
              <w:t xml:space="preserve"> if lead_</w:t>
            </w:r>
            <w:r w:rsidR="00AE3052">
              <w:rPr>
                <w:rFonts w:asciiTheme="majorHAnsi" w:hAnsiTheme="majorHAnsi"/>
                <w:spacing w:val="-20"/>
              </w:rPr>
              <w:t>filing</w:t>
            </w:r>
            <w:r w:rsidR="00AE3052" w:rsidRPr="00F01016">
              <w:rPr>
                <w:rFonts w:asciiTheme="majorHAnsi" w:hAnsiTheme="majorHAnsi"/>
                <w:spacing w:val="-20"/>
              </w:rPr>
              <w:t>_party.</w:t>
            </w:r>
            <w:r w:rsidR="00AE3052">
              <w:rPr>
                <w:rFonts w:asciiTheme="majorHAnsi" w:hAnsiTheme="majorHAnsi"/>
                <w:spacing w:val="-20"/>
              </w:rPr>
              <w:t>person</w:t>
            </w:r>
            <w:r w:rsidR="00AE3052" w:rsidRPr="00F01016">
              <w:rPr>
                <w:rFonts w:asciiTheme="majorHAnsi" w:hAnsiTheme="majorHAnsi"/>
                <w:spacing w:val="-20"/>
              </w:rPr>
              <w:t>_type</w:t>
            </w:r>
            <w:r w:rsidR="00AE3052">
              <w:rPr>
                <w:rFonts w:asciiTheme="majorHAnsi" w:hAnsiTheme="majorHAnsi"/>
                <w:spacing w:val="-20"/>
              </w:rPr>
              <w:t xml:space="preserve"> != ‘human’ %</w:t>
            </w:r>
            <w:r w:rsidR="00AE3052" w:rsidRPr="00F01016">
              <w:rPr>
                <w:rFonts w:asciiTheme="majorHAnsi" w:hAnsiTheme="majorHAnsi"/>
                <w:spacing w:val="-20"/>
              </w:rPr>
              <w:t>}{{lead_</w:t>
            </w:r>
            <w:r w:rsidR="00AE3052">
              <w:rPr>
                <w:rFonts w:asciiTheme="majorHAnsi" w:hAnsiTheme="majorHAnsi"/>
                <w:spacing w:val="-20"/>
              </w:rPr>
              <w:t>fili</w:t>
            </w:r>
            <w:r w:rsidR="00AE3052" w:rsidRPr="00F01016">
              <w:rPr>
                <w:rFonts w:asciiTheme="majorHAnsi" w:hAnsiTheme="majorHAnsi"/>
                <w:spacing w:val="-20"/>
              </w:rPr>
              <w:t>ng_party.</w:t>
            </w:r>
            <w:r w:rsidR="00AE3052">
              <w:rPr>
                <w:rFonts w:asciiTheme="majorHAnsi" w:hAnsiTheme="majorHAnsi"/>
                <w:spacing w:val="-20"/>
              </w:rPr>
              <w:t>entity_or_capacity</w:t>
            </w:r>
            <w:r w:rsidR="00AE3052" w:rsidRPr="00F01016">
              <w:rPr>
                <w:rFonts w:asciiTheme="majorHAnsi" w:hAnsiTheme="majorHAnsi"/>
                <w:spacing w:val="-20"/>
              </w:rPr>
              <w:t>}}</w:t>
            </w:r>
            <w:r w:rsidR="00442FA5" w:rsidRPr="00F01016">
              <w:rPr>
                <w:rFonts w:asciiTheme="majorHAnsi" w:eastAsia="Calibri" w:hAnsiTheme="majorHAnsi"/>
                <w:spacing w:val="-20"/>
              </w:rPr>
              <w:t>{% endif %}</w:t>
            </w:r>
            <w:r w:rsidR="00007756" w:rsidRPr="00F01016">
              <w:rPr>
                <w:rFonts w:asciiTheme="majorHAnsi" w:eastAsia="Calibri" w:hAnsiTheme="majorHAnsi"/>
                <w:spacing w:val="-20"/>
              </w:rPr>
              <w:t>{% if pluralize_filing_party_yes %} et al.{% endif %}</w:t>
            </w:r>
            <w:r w:rsidR="00AF3E79" w:rsidRPr="00F01016">
              <w:rPr>
                <w:rFonts w:asciiTheme="majorHAnsi" w:eastAsia="Calibri" w:hAnsiTheme="majorHAnsi"/>
                <w:spacing w:val="-20"/>
              </w:rPr>
              <w:t>,</w:t>
            </w:r>
          </w:p>
          <w:p w14:paraId="008F15AB" w14:textId="70B79B90" w:rsidR="00AF3E79" w:rsidRPr="00475AF5" w:rsidRDefault="00AF3E79" w:rsidP="00F01016">
            <w:pPr>
              <w:spacing w:after="180" w:line="240" w:lineRule="auto"/>
              <w:ind w:left="1584" w:right="86"/>
              <w:contextualSpacing w:val="0"/>
              <w:rPr>
                <w:rFonts w:ascii="Equity A" w:hAnsi="Equity A"/>
                <w:color w:val="000000"/>
                <w:u w:color="000000"/>
              </w:rPr>
            </w:pPr>
            <w:r w:rsidRPr="00475AF5">
              <w:rPr>
                <w:rFonts w:ascii="Equity A" w:hAnsi="Equity A"/>
                <w:color w:val="000000"/>
                <w:u w:color="000000"/>
              </w:rPr>
              <w:t>{{filing_party_role}}</w:t>
            </w:r>
            <w:r w:rsidR="00007756" w:rsidRPr="00475AF5">
              <w:rPr>
                <w:rFonts w:ascii="Equity A" w:eastAsia="Calibri" w:hAnsi="Equity A"/>
                <w:color w:val="000000"/>
                <w:u w:color="000000"/>
              </w:rPr>
              <w:t>{% if pluralize_filing_party_yes %}</w:t>
            </w:r>
            <w:r w:rsidR="00007756" w:rsidRPr="00475AF5">
              <w:rPr>
                <w:rFonts w:ascii="Equity A" w:hAnsi="Equity A"/>
                <w:color w:val="000000"/>
                <w:u w:color="000000"/>
              </w:rPr>
              <w:t>s</w:t>
            </w:r>
            <w:r w:rsidR="00007756" w:rsidRPr="00475AF5">
              <w:rPr>
                <w:rFonts w:ascii="Equity A" w:eastAsia="Calibri" w:hAnsi="Equity A"/>
                <w:color w:val="000000"/>
                <w:u w:color="000000"/>
              </w:rPr>
              <w:t>{% endif %}</w:t>
            </w:r>
            <w:r w:rsidRPr="00475AF5">
              <w:rPr>
                <w:rFonts w:ascii="Equity A" w:hAnsi="Equity A"/>
                <w:color w:val="000000"/>
                <w:u w:color="000000"/>
              </w:rPr>
              <w:t>,</w:t>
            </w:r>
          </w:p>
          <w:p w14:paraId="67A492F5" w14:textId="5CC830A3" w:rsidR="00AF3E79" w:rsidRPr="00030373" w:rsidRDefault="00AF3E79" w:rsidP="00F01016">
            <w:pPr>
              <w:spacing w:before="240" w:after="240" w:line="120" w:lineRule="exact"/>
              <w:ind w:left="43" w:right="86" w:firstLine="691"/>
              <w:contextualSpacing w:val="0"/>
              <w:rPr>
                <w:rFonts w:ascii="Equity A" w:hAnsi="Equity A"/>
                <w:color w:val="000000"/>
                <w:spacing w:val="-4"/>
                <w:u w:color="000000"/>
              </w:rPr>
            </w:pPr>
            <w:r w:rsidRPr="00030373">
              <w:rPr>
                <w:rFonts w:ascii="Equity A" w:hAnsi="Equity A"/>
                <w:color w:val="000000"/>
                <w:spacing w:val="-4"/>
                <w:u w:color="000000"/>
              </w:rPr>
              <w:t>v.</w:t>
            </w:r>
          </w:p>
          <w:p w14:paraId="29E34053" w14:textId="3C8057A1"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lead_responding_party</w:t>
            </w:r>
            <w:r w:rsidR="00AE3052">
              <w:rPr>
                <w:rFonts w:asciiTheme="majorHAnsi" w:eastAsia="Calibri" w:hAnsiTheme="majorHAnsi"/>
                <w:caps/>
                <w:spacing w:val="-20"/>
                <w:sz w:val="23"/>
                <w:szCs w:val="23"/>
              </w:rPr>
              <w:t>.name.full()</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7A1C1E" w:rsidRPr="00F01016">
              <w:rPr>
                <w:rFonts w:asciiTheme="majorHAnsi" w:hAnsiTheme="majorHAnsi"/>
                <w:spacing w:val="-20"/>
              </w:rPr>
              <w:t>{% if lead_responding_party.</w:t>
            </w:r>
            <w:r w:rsidR="00AE3052">
              <w:rPr>
                <w:rFonts w:asciiTheme="majorHAnsi" w:hAnsiTheme="majorHAnsi"/>
                <w:spacing w:val="-20"/>
              </w:rPr>
              <w:t>person</w:t>
            </w:r>
            <w:r w:rsidR="007A1C1E" w:rsidRPr="00F01016">
              <w:rPr>
                <w:rFonts w:asciiTheme="majorHAnsi" w:hAnsiTheme="majorHAnsi"/>
                <w:spacing w:val="-20"/>
              </w:rPr>
              <w:t>_type</w:t>
            </w:r>
            <w:r w:rsidR="00AE3052">
              <w:rPr>
                <w:rFonts w:asciiTheme="majorHAnsi" w:hAnsiTheme="majorHAnsi"/>
                <w:spacing w:val="-20"/>
              </w:rPr>
              <w:t xml:space="preserve"> != ‘human’</w:t>
            </w:r>
            <w:r w:rsidR="007A1C1E" w:rsidRPr="00F01016">
              <w:rPr>
                <w:rFonts w:asciiTheme="majorHAnsi" w:hAnsiTheme="majorHAnsi"/>
                <w:spacing w:val="-20"/>
              </w:rPr>
              <w:t xml:space="preserve"> %}{{lead_responding_party.</w:t>
            </w:r>
            <w:r w:rsidR="00AE3052">
              <w:rPr>
                <w:rFonts w:asciiTheme="majorHAnsi" w:hAnsiTheme="majorHAnsi"/>
                <w:spacing w:val="-20"/>
              </w:rPr>
              <w:t>entity_or_capacity</w:t>
            </w:r>
            <w:r w:rsidR="007A1C1E" w:rsidRPr="00F01016">
              <w:rPr>
                <w:rFonts w:asciiTheme="majorHAnsi" w:hAnsiTheme="majorHAnsi"/>
                <w:spacing w:val="-20"/>
              </w:rPr>
              <w:t xml:space="preserve">}}{% </w:t>
            </w:r>
            <w:r w:rsidR="007A1C1E" w:rsidRPr="00F01016">
              <w:rPr>
                <w:rFonts w:asciiTheme="majorHAnsi" w:eastAsia="Calibri" w:hAnsiTheme="majorHAnsi"/>
                <w:spacing w:val="-20"/>
              </w:rPr>
              <w:t>endif %}</w:t>
            </w:r>
            <w:r w:rsidR="00007756" w:rsidRPr="00F01016">
              <w:rPr>
                <w:rFonts w:asciiTheme="majorHAnsi" w:eastAsia="Calibri" w:hAnsiTheme="majorHAnsi"/>
                <w:spacing w:val="-20"/>
              </w:rPr>
              <w:t>{% if pluralize_responding_party_yes %} et al.{% endif %},</w:t>
            </w:r>
          </w:p>
          <w:p w14:paraId="0E277D42" w14:textId="045724EC" w:rsidR="00AF3E79" w:rsidRPr="00030373" w:rsidRDefault="00AF3E79" w:rsidP="00F01016">
            <w:pPr>
              <w:spacing w:after="180" w:line="240" w:lineRule="auto"/>
              <w:ind w:left="1584" w:right="86"/>
              <w:contextualSpacing w:val="0"/>
              <w:rPr>
                <w:rFonts w:ascii="Equity A" w:hAnsi="Equity A"/>
                <w:color w:val="000000"/>
                <w:szCs w:val="20"/>
                <w:u w:color="000000"/>
              </w:rPr>
            </w:pPr>
            <w:r w:rsidRPr="00475AF5">
              <w:rPr>
                <w:rFonts w:ascii="Equity A" w:hAnsi="Equity A"/>
                <w:color w:val="000000"/>
                <w:u w:color="000000"/>
              </w:rPr>
              <w:t>{{responding_party_role}}</w:t>
            </w:r>
            <w:r w:rsidR="00073201" w:rsidRPr="00475AF5">
              <w:rPr>
                <w:rFonts w:ascii="Equity A" w:hAnsi="Equity A"/>
                <w:color w:val="000000"/>
                <w:u w:color="000000"/>
              </w:rPr>
              <w:t>{% if pluralize_responding_party_yes %}</w:t>
            </w:r>
            <w:r w:rsidR="00073201" w:rsidRPr="00030373">
              <w:rPr>
                <w:rFonts w:ascii="Equity A" w:hAnsi="Equity A"/>
                <w:color w:val="000000"/>
                <w:u w:color="000000"/>
              </w:rPr>
              <w:t>s</w:t>
            </w:r>
            <w:r w:rsidR="00073201" w:rsidRPr="00475AF5">
              <w:rPr>
                <w:rFonts w:ascii="Equity A" w:hAnsi="Equity A"/>
                <w:color w:val="000000"/>
                <w:u w:color="000000"/>
              </w:rPr>
              <w:t>{% endif %}</w:t>
            </w:r>
            <w:r w:rsidRPr="00475AF5">
              <w:rPr>
                <w:rFonts w:ascii="Equity A" w:hAnsi="Equity A"/>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030373" w:rsidRDefault="00973F78" w:rsidP="0033482B">
            <w:pPr>
              <w:tabs>
                <w:tab w:val="left" w:pos="1083"/>
              </w:tabs>
              <w:ind w:left="29" w:right="43"/>
              <w:rPr>
                <w:rFonts w:ascii="Equity A" w:hAnsi="Equity A"/>
                <w:color w:val="000000"/>
                <w:spacing w:val="-4"/>
              </w:rPr>
            </w:pPr>
            <w:r w:rsidRPr="00030373">
              <w:rPr>
                <w:rFonts w:ascii="Equity A" w:hAnsi="Equity A"/>
                <w:color w:val="000000"/>
                <w:spacing w:val="-4"/>
              </w:rPr>
              <w:t>Case No.:</w:t>
            </w:r>
            <w:r w:rsidRPr="00030373">
              <w:rPr>
                <w:rFonts w:ascii="Equity A" w:hAnsi="Equity A"/>
                <w:color w:val="000000"/>
                <w:spacing w:val="-4"/>
              </w:rPr>
              <w:tab/>
              <w:t>{{case.number}}</w:t>
            </w:r>
          </w:p>
          <w:p w14:paraId="4F1F5A7F" w14:textId="77777777" w:rsidR="00973F78" w:rsidRPr="00030373" w:rsidRDefault="00973F78" w:rsidP="0033482B">
            <w:pPr>
              <w:spacing w:line="180" w:lineRule="exact"/>
              <w:ind w:left="29" w:right="43"/>
              <w:rPr>
                <w:rFonts w:ascii="Equity A" w:hAnsi="Equity A"/>
                <w:color w:val="000000"/>
                <w:spacing w:val="-4"/>
              </w:rPr>
            </w:pPr>
          </w:p>
          <w:p w14:paraId="00DFAC8E" w14:textId="77777777" w:rsidR="00973F78" w:rsidRPr="00D102E1" w:rsidRDefault="00973F78" w:rsidP="0033482B">
            <w:pPr>
              <w:ind w:left="29" w:right="43"/>
              <w:outlineLvl w:val="7"/>
              <w:rPr>
                <w:rFonts w:ascii="Equity A Caps" w:hAnsi="Equity A Caps"/>
                <w:b/>
                <w:spacing w:val="-20"/>
              </w:rPr>
            </w:pPr>
            <w:r w:rsidRPr="00D102E1">
              <w:rPr>
                <w:rFonts w:ascii="Equity A Caps" w:hAnsi="Equity A Caps"/>
                <w:b/>
                <w:spacing w:val="-20"/>
              </w:rPr>
              <w:t>{{doc.title_full}}</w:t>
            </w:r>
          </w:p>
          <w:p w14:paraId="636F07F2" w14:textId="77777777" w:rsidR="00D918F5" w:rsidRPr="007468E3" w:rsidRDefault="00D918F5" w:rsidP="0033482B">
            <w:pPr>
              <w:spacing w:line="180" w:lineRule="exact"/>
              <w:ind w:left="29" w:right="43"/>
              <w:rPr>
                <w:rFonts w:ascii="Equity A" w:hAnsi="Equity A"/>
                <w:color w:val="000000"/>
                <w:spacing w:val="-4"/>
              </w:rPr>
            </w:pPr>
          </w:p>
          <w:p w14:paraId="1FEB8513" w14:textId="292C1E00"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{%p if include_stat_callout %}</w:t>
            </w:r>
          </w:p>
          <w:p w14:paraId="03390214" w14:textId="2FC29E5D" w:rsidR="00BD24EC" w:rsidRDefault="00973F78" w:rsidP="0033482B">
            <w:pPr>
              <w:ind w:left="29" w:right="43"/>
              <w:outlineLvl w:val="7"/>
              <w:rPr>
                <w:rFonts w:ascii="Equity A" w:hAnsi="Equity A"/>
                <w:bCs/>
                <w:spacing w:val="-10"/>
                <w:w w:val="105"/>
              </w:rPr>
            </w:pPr>
            <w:r w:rsidRPr="00030373">
              <w:rPr>
                <w:rFonts w:ascii="Equity A" w:hAnsi="Equity A"/>
                <w:bCs/>
                <w:spacing w:val="-10"/>
                <w:w w:val="105"/>
              </w:rPr>
              <w:t>[</w:t>
            </w:r>
            <w:r w:rsidR="002F6460" w:rsidRPr="00030373">
              <w:rPr>
                <w:rFonts w:ascii="Equity A" w:hAnsi="Equity A"/>
                <w:bCs/>
                <w:spacing w:val="-10"/>
                <w:w w:val="105"/>
              </w:rPr>
              <w:t>{{stat_callout}}</w:t>
            </w:r>
            <w:r w:rsidRPr="00030373">
              <w:rPr>
                <w:rFonts w:ascii="Equity A" w:hAnsi="Equity A"/>
                <w:bCs/>
                <w:spacing w:val="-10"/>
                <w:w w:val="105"/>
              </w:rPr>
              <w:t>]</w:t>
            </w:r>
          </w:p>
          <w:p w14:paraId="250F7B39" w14:textId="77777777" w:rsidR="00000279" w:rsidRPr="00030373" w:rsidRDefault="00000279" w:rsidP="0033482B">
            <w:pPr>
              <w:spacing w:line="180" w:lineRule="exact"/>
              <w:ind w:left="29" w:right="43"/>
              <w:outlineLvl w:val="7"/>
              <w:rPr>
                <w:rFonts w:ascii="Equity A" w:hAnsi="Equity A"/>
                <w:bCs/>
                <w:spacing w:val="-10"/>
                <w:w w:val="105"/>
              </w:rPr>
            </w:pPr>
          </w:p>
          <w:p w14:paraId="6EFB3D7D" w14:textId="07A09537"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{%p endif %}</w:t>
            </w:r>
          </w:p>
          <w:p w14:paraId="36890DF6" w14:textId="2F2526C2" w:rsidR="0042010D" w:rsidRPr="00030373" w:rsidRDefault="0042010D" w:rsidP="0033482B">
            <w:pPr>
              <w:ind w:left="29" w:right="43"/>
              <w:outlineLvl w:val="7"/>
              <w:rPr>
                <w:rFonts w:ascii="Equity A" w:hAnsi="Equity A"/>
                <w:bCs/>
                <w:spacing w:val="-10"/>
                <w:w w:val="105"/>
              </w:rPr>
            </w:pPr>
            <w:r w:rsidRPr="00030373">
              <w:rPr>
                <w:rFonts w:ascii="Equity A" w:hAnsi="Equity A"/>
                <w:bCs/>
                <w:spacing w:val="-10"/>
                <w:w w:val="105"/>
              </w:rPr>
              <w:t>{%p if include_concurrently_filed_docs_notice %}</w:t>
            </w:r>
          </w:p>
          <w:p w14:paraId="3772E0FB" w14:textId="5D577D36" w:rsidR="00973F78" w:rsidRDefault="00973F78" w:rsidP="0033482B">
            <w:pPr>
              <w:ind w:left="29" w:right="43"/>
              <w:rPr>
                <w:rFonts w:ascii="Equity A" w:hAnsi="Equity A"/>
                <w:i/>
                <w:iCs/>
                <w:color w:val="000000"/>
                <w:spacing w:val="-4"/>
              </w:rPr>
            </w:pPr>
            <w:r w:rsidRPr="00030373">
              <w:rPr>
                <w:rFonts w:ascii="Equity A" w:hAnsi="Equity A"/>
                <w:i/>
                <w:iCs/>
                <w:color w:val="000000"/>
                <w:spacing w:val="-4"/>
              </w:rPr>
              <w:t xml:space="preserve">Concurrently filed with </w:t>
            </w:r>
            <w:r w:rsidR="0042010D" w:rsidRPr="00030373">
              <w:rPr>
                <w:rFonts w:ascii="Equity A" w:hAnsi="Equity A"/>
                <w:i/>
                <w:iCs/>
                <w:color w:val="000000"/>
                <w:spacing w:val="-4"/>
              </w:rPr>
              <w:t>{{</w:t>
            </w:r>
            <w:r w:rsidR="00CC0EAF">
              <w:rPr>
                <w:rFonts w:ascii="Equity A" w:hAnsi="Equity A"/>
                <w:i/>
                <w:iCs/>
                <w:color w:val="000000"/>
                <w:spacing w:val="-4"/>
              </w:rPr>
              <w:t>custom_entered_</w:t>
            </w:r>
            <w:r w:rsidR="0042010D" w:rsidRPr="00030373">
              <w:rPr>
                <w:rFonts w:ascii="Equity A" w:hAnsi="Equity A"/>
                <w:i/>
                <w:iCs/>
                <w:color w:val="000000"/>
                <w:spacing w:val="-4"/>
              </w:rPr>
              <w:t>concurrently_filed</w:t>
            </w:r>
            <w:r w:rsidR="00797D18" w:rsidRPr="00030373">
              <w:rPr>
                <w:rFonts w:ascii="Equity A" w:hAnsi="Equity A"/>
                <w:i/>
                <w:iCs/>
                <w:color w:val="000000"/>
                <w:spacing w:val="-4"/>
              </w:rPr>
              <w:t>_</w:t>
            </w:r>
            <w:r w:rsidR="0042010D" w:rsidRPr="00030373">
              <w:rPr>
                <w:rFonts w:ascii="Equity A" w:hAnsi="Equity A"/>
                <w:i/>
                <w:iCs/>
                <w:color w:val="000000"/>
                <w:spacing w:val="-4"/>
              </w:rPr>
              <w:t>docs}}</w:t>
            </w:r>
          </w:p>
          <w:p w14:paraId="19923987" w14:textId="77777777" w:rsidR="00000279" w:rsidRPr="00000279" w:rsidRDefault="00000279" w:rsidP="0033482B">
            <w:pPr>
              <w:spacing w:line="180" w:lineRule="exact"/>
              <w:ind w:left="29" w:right="43"/>
              <w:contextualSpacing w:val="0"/>
              <w:rPr>
                <w:rFonts w:ascii="Equity A" w:hAnsi="Equity A"/>
                <w:color w:val="000000"/>
                <w:spacing w:val="-4"/>
              </w:rPr>
            </w:pPr>
          </w:p>
          <w:p w14:paraId="5AAE6E23" w14:textId="0CC6512F" w:rsidR="0042010D" w:rsidRPr="00030373" w:rsidRDefault="0042010D" w:rsidP="0033482B">
            <w:pPr>
              <w:ind w:left="29" w:right="43"/>
              <w:rPr>
                <w:rFonts w:ascii="Equity A" w:hAnsi="Equity A"/>
                <w:color w:val="000000"/>
                <w:spacing w:val="-4"/>
              </w:rPr>
            </w:pPr>
            <w:r w:rsidRPr="00030373">
              <w:rPr>
                <w:rFonts w:ascii="Equity A" w:hAnsi="Equity A"/>
                <w:color w:val="000000"/>
                <w:spacing w:val="-4"/>
              </w:rPr>
              <w:t>{%p endif %}</w:t>
            </w:r>
          </w:p>
          <w:p w14:paraId="6FA23540" w14:textId="26E826B1" w:rsidR="00973F78" w:rsidRDefault="00973F78" w:rsidP="0033482B">
            <w:pPr>
              <w:ind w:left="29" w:right="43"/>
              <w:rPr>
                <w:rFonts w:ascii="Equity A" w:hAnsi="Equity A"/>
                <w:color w:val="000000"/>
                <w:spacing w:val="-4"/>
              </w:rPr>
            </w:pPr>
            <w:r w:rsidRPr="00030373">
              <w:rPr>
                <w:rFonts w:ascii="Equity A" w:hAnsi="Equity A"/>
                <w:color w:val="000000"/>
                <w:spacing w:val="-4"/>
              </w:rPr>
              <w:t xml:space="preserve">{%p if doc.has_hrg </w:t>
            </w:r>
            <w:r w:rsidR="00994830">
              <w:rPr>
                <w:rFonts w:ascii="Equity A" w:hAnsi="Equity A"/>
                <w:color w:val="000000"/>
                <w:spacing w:val="-4"/>
              </w:rPr>
              <w:t xml:space="preserve">and doc.type != ‘Proposed Order’ </w:t>
            </w:r>
            <w:r w:rsidRPr="00030373">
              <w:rPr>
                <w:rFonts w:ascii="Equity A" w:hAnsi="Equity A"/>
                <w:color w:val="000000"/>
                <w:spacing w:val="-4"/>
              </w:rPr>
              <w:t>%}</w:t>
            </w:r>
          </w:p>
          <w:p w14:paraId="5D946894" w14:textId="714C6399" w:rsidR="00BD24EC" w:rsidRPr="00D102E1" w:rsidRDefault="00BD24EC" w:rsidP="0033482B">
            <w:pPr>
              <w:spacing w:after="180"/>
              <w:ind w:left="29" w:right="43"/>
              <w:contextualSpacing w:val="0"/>
              <w:rPr>
                <w:rFonts w:ascii="Equity A Caps" w:hAnsi="Equity A Caps"/>
                <w:color w:val="000000"/>
                <w:spacing w:val="-20"/>
                <w:u w:val="single"/>
              </w:rPr>
            </w:pPr>
            <w:r w:rsidRPr="00D102E1">
              <w:rPr>
                <w:rFonts w:ascii="Equity A Caps" w:hAnsi="Equity A Caps"/>
                <w:color w:val="000000"/>
                <w:spacing w:val="-20"/>
                <w:u w:val="single"/>
              </w:rPr>
              <w:t>Hearing Info</w:t>
            </w:r>
          </w:p>
          <w:p w14:paraId="72517716" w14:textId="14A8E419" w:rsidR="00BD24EC" w:rsidRPr="00030373" w:rsidRDefault="00BD24EC" w:rsidP="0033482B">
            <w:pPr>
              <w:tabs>
                <w:tab w:val="left" w:pos="723"/>
              </w:tabs>
              <w:spacing w:line="240" w:lineRule="auto"/>
              <w:ind w:left="29" w:right="43"/>
              <w:contextualSpacing w:val="0"/>
              <w:rPr>
                <w:rFonts w:ascii="Equity A" w:hAnsi="Equity A"/>
                <w:color w:val="000000"/>
                <w:spacing w:val="-4"/>
              </w:rPr>
            </w:pPr>
            <w:r w:rsidRPr="00030373">
              <w:rPr>
                <w:rFonts w:ascii="Equity A" w:hAnsi="Equity A"/>
                <w:color w:val="000000"/>
                <w:spacing w:val="-4"/>
              </w:rPr>
              <w:t>Date:</w:t>
            </w:r>
            <w:r w:rsidR="0006071C" w:rsidRPr="00030373">
              <w:rPr>
                <w:rFonts w:ascii="Equity A" w:hAnsi="Equity A"/>
                <w:color w:val="000000"/>
                <w:spacing w:val="-4"/>
              </w:rPr>
              <w:tab/>
            </w:r>
            <w:bookmarkStart w:id="2" w:name="_Hlk136008189"/>
            <w:r w:rsidR="00004DFC">
              <w:rPr>
                <w:rFonts w:ascii="Equity A" w:hAnsi="Equity A"/>
                <w:color w:val="000000"/>
                <w:spacing w:val="-4"/>
              </w:rPr>
              <w:t>{% if hrg.date_is_uncertain %}</w:t>
            </w:r>
            <w:r w:rsidR="00004DFC" w:rsidRPr="00004DFC">
              <w:rPr>
                <w:rFonts w:ascii="Equity A" w:hAnsi="Equity A"/>
                <w:color w:val="000000"/>
                <w:spacing w:val="-4"/>
                <w:highlight w:val="yellow"/>
              </w:rPr>
              <w:t>TBD</w:t>
            </w:r>
            <w:r w:rsidR="00004DFC">
              <w:rPr>
                <w:rFonts w:ascii="Equity A" w:hAnsi="Equity A"/>
                <w:color w:val="000000"/>
                <w:spacing w:val="-4"/>
              </w:rPr>
              <w:t>{% else %}</w:t>
            </w:r>
            <w:r w:rsidRPr="00030373">
              <w:rPr>
                <w:rFonts w:ascii="Equity A" w:hAnsi="Equity A"/>
                <w:color w:val="000000"/>
                <w:spacing w:val="-4"/>
              </w:rPr>
              <w:t>{{hrg.date</w:t>
            </w:r>
            <w:r w:rsidR="00CC0EAF">
              <w:rPr>
                <w:rFonts w:ascii="Equity A" w:hAnsi="Equity A"/>
                <w:color w:val="000000"/>
                <w:spacing w:val="-4"/>
              </w:rPr>
              <w:t>_with_weekday</w:t>
            </w:r>
            <w:r w:rsidRPr="00030373">
              <w:rPr>
                <w:rFonts w:ascii="Equity A" w:hAnsi="Equity A"/>
                <w:color w:val="000000"/>
                <w:spacing w:val="-4"/>
              </w:rPr>
              <w:t>}}</w:t>
            </w:r>
            <w:r w:rsidR="00004DFC">
              <w:rPr>
                <w:rFonts w:ascii="Equity A" w:hAnsi="Equity A"/>
                <w:color w:val="000000"/>
                <w:spacing w:val="-4"/>
              </w:rPr>
              <w:t>{% endif %}</w:t>
            </w:r>
            <w:r w:rsidR="00382F03" w:rsidRPr="00362F60">
              <w:rPr>
                <w:rFonts w:ascii="Equity A" w:hAnsi="Equity A"/>
                <w:b/>
                <w:bCs/>
                <w:color w:val="000000"/>
                <w:spacing w:val="-4"/>
              </w:rPr>
              <w:t xml:space="preserve"> </w:t>
            </w:r>
            <w:r w:rsidR="00D27BAB">
              <w:rPr>
                <w:rFonts w:ascii="Equity A" w:hAnsi="Equity A"/>
                <w:b/>
                <w:bCs/>
                <w:color w:val="000000"/>
                <w:spacing w:val="-4"/>
              </w:rPr>
              <w:t xml:space="preserve"> </w:t>
            </w:r>
            <w:r w:rsidR="00362F60" w:rsidRPr="00362F60">
              <w:rPr>
                <w:rFonts w:ascii="Times New Roman" w:hAnsi="Times New Roman"/>
                <w:b/>
                <w:bCs/>
                <w:color w:val="000000"/>
                <w:spacing w:val="-4"/>
              </w:rPr>
              <w:t>|</w:t>
            </w:r>
            <w:r w:rsidR="00D27BAB">
              <w:rPr>
                <w:rFonts w:ascii="Times New Roman" w:hAnsi="Times New Roman"/>
                <w:b/>
                <w:bCs/>
                <w:color w:val="000000"/>
                <w:spacing w:val="-4"/>
              </w:rPr>
              <w:t xml:space="preserve"> </w:t>
            </w:r>
            <w:r w:rsidR="00E04A66" w:rsidRPr="00362F60">
              <w:rPr>
                <w:rFonts w:ascii="Equity A" w:hAnsi="Equity A"/>
                <w:b/>
                <w:bCs/>
                <w:color w:val="000000"/>
                <w:spacing w:val="-4"/>
              </w:rPr>
              <w:t xml:space="preserve"> </w:t>
            </w:r>
            <w:r w:rsidRPr="00030373">
              <w:rPr>
                <w:rFonts w:ascii="Equity A" w:hAnsi="Equity A"/>
                <w:color w:val="000000"/>
                <w:spacing w:val="-4"/>
              </w:rPr>
              <w:t>{{hrg.time</w:t>
            </w:r>
            <w:r w:rsidR="0002295B" w:rsidRPr="00030373">
              <w:rPr>
                <w:rFonts w:ascii="Equity A" w:hAnsi="Equity A"/>
                <w:color w:val="000000"/>
                <w:spacing w:val="-4"/>
              </w:rPr>
              <w:t>}}</w:t>
            </w:r>
          </w:p>
          <w:p w14:paraId="3CB5C8DB" w14:textId="14580DF8" w:rsidR="00973F78" w:rsidRPr="00030373" w:rsidRDefault="00973F78" w:rsidP="0033482B">
            <w:pPr>
              <w:tabs>
                <w:tab w:val="left" w:pos="723"/>
              </w:tabs>
              <w:spacing w:line="240" w:lineRule="auto"/>
              <w:ind w:left="29" w:right="43"/>
              <w:rPr>
                <w:rFonts w:ascii="Equity A" w:hAnsi="Equity A"/>
                <w:color w:val="000000"/>
                <w:spacing w:val="-4"/>
              </w:rPr>
            </w:pPr>
            <w:r w:rsidRPr="00030373">
              <w:rPr>
                <w:rFonts w:ascii="Equity A" w:hAnsi="Equity A"/>
                <w:color w:val="000000"/>
                <w:spacing w:val="-4"/>
              </w:rPr>
              <w:t>Dept.:</w:t>
            </w:r>
            <w:r w:rsidRPr="00030373">
              <w:rPr>
                <w:rFonts w:ascii="Equity A" w:hAnsi="Equity A"/>
                <w:color w:val="000000"/>
                <w:spacing w:val="-4"/>
              </w:rPr>
              <w:tab/>
              <w:t>{{hrg.dept}}</w:t>
            </w:r>
            <w:r w:rsidR="00E04A66" w:rsidRPr="00362F60">
              <w:rPr>
                <w:rFonts w:ascii="Equity A" w:hAnsi="Equity A"/>
                <w:b/>
                <w:bCs/>
                <w:color w:val="000000"/>
                <w:spacing w:val="-4"/>
              </w:rPr>
              <w:t xml:space="preserve"> </w:t>
            </w:r>
            <w:r w:rsidR="00D27BAB">
              <w:rPr>
                <w:rFonts w:ascii="Equity A" w:hAnsi="Equity A"/>
                <w:b/>
                <w:bCs/>
                <w:color w:val="000000"/>
                <w:spacing w:val="-4"/>
              </w:rPr>
              <w:t xml:space="preserve"> </w:t>
            </w:r>
            <w:r w:rsidR="00362F60" w:rsidRPr="00362F60">
              <w:rPr>
                <w:rFonts w:ascii="Times New Roman" w:hAnsi="Times New Roman"/>
                <w:b/>
                <w:bCs/>
                <w:color w:val="000000"/>
                <w:spacing w:val="-4"/>
              </w:rPr>
              <w:t>|</w:t>
            </w:r>
            <w:r w:rsidR="00D27BAB">
              <w:rPr>
                <w:rFonts w:ascii="Times New Roman" w:hAnsi="Times New Roman"/>
                <w:b/>
                <w:bCs/>
                <w:color w:val="000000"/>
                <w:spacing w:val="-4"/>
              </w:rPr>
              <w:t xml:space="preserve"> </w:t>
            </w:r>
            <w:r w:rsidR="00E04A66" w:rsidRPr="00362F60">
              <w:rPr>
                <w:rFonts w:ascii="Equity A" w:hAnsi="Equity A"/>
                <w:b/>
                <w:bCs/>
                <w:color w:val="000000"/>
                <w:spacing w:val="-4"/>
              </w:rPr>
              <w:t xml:space="preserve"> </w:t>
            </w:r>
            <w:r w:rsidR="002438E3" w:rsidRPr="00030373">
              <w:rPr>
                <w:rFonts w:ascii="Equity A" w:hAnsi="Equity A"/>
                <w:color w:val="000000"/>
                <w:spacing w:val="-4"/>
              </w:rPr>
              <w:t xml:space="preserve">Hon. </w:t>
            </w:r>
            <w:r w:rsidRPr="00030373">
              <w:rPr>
                <w:rFonts w:ascii="Equity A" w:hAnsi="Equity A"/>
                <w:color w:val="000000"/>
                <w:spacing w:val="-4"/>
              </w:rPr>
              <w:t>{{hrg.judge}}</w:t>
            </w:r>
          </w:p>
          <w:bookmarkEnd w:id="2"/>
          <w:p w14:paraId="500DD376" w14:textId="77777777" w:rsidR="00CA1552" w:rsidRPr="00030373" w:rsidRDefault="00CA1552" w:rsidP="0033482B">
            <w:pPr>
              <w:spacing w:line="180" w:lineRule="exact"/>
              <w:ind w:left="29" w:right="43"/>
              <w:contextualSpacing w:val="0"/>
              <w:rPr>
                <w:rFonts w:ascii="Equity A" w:hAnsi="Equity A"/>
                <w:color w:val="000000"/>
                <w:spacing w:val="-4"/>
              </w:rPr>
            </w:pPr>
          </w:p>
          <w:p w14:paraId="5ACD5256" w14:textId="77777777" w:rsidR="00973F78" w:rsidRPr="00030373" w:rsidRDefault="00973F78" w:rsidP="00DB3B41">
            <w:pPr>
              <w:tabs>
                <w:tab w:val="left" w:pos="1181"/>
              </w:tabs>
              <w:spacing w:line="240" w:lineRule="auto"/>
              <w:ind w:left="29" w:right="43"/>
              <w:contextualSpacing w:val="0"/>
              <w:rPr>
                <w:rFonts w:ascii="Equity A" w:hAnsi="Equity A"/>
                <w:color w:val="000000"/>
                <w:spacing w:val="-4"/>
              </w:rPr>
            </w:pPr>
            <w:r w:rsidRPr="00030373">
              <w:rPr>
                <w:rFonts w:ascii="Equity A" w:hAnsi="Equity A"/>
                <w:color w:val="000000"/>
                <w:spacing w:val="-4"/>
              </w:rPr>
              <w:t>Case Filed:</w:t>
            </w:r>
            <w:r w:rsidRPr="00030373">
              <w:rPr>
                <w:rFonts w:ascii="Equity A" w:hAnsi="Equity A"/>
                <w:color w:val="000000"/>
                <w:spacing w:val="-4"/>
              </w:rPr>
              <w:tab/>
              <w:t>{{case.filing_date}}</w:t>
            </w:r>
          </w:p>
          <w:p w14:paraId="4870F051" w14:textId="77777777" w:rsidR="00AF3E79" w:rsidRPr="00030373" w:rsidRDefault="00973F78" w:rsidP="00DB3B41">
            <w:pPr>
              <w:tabs>
                <w:tab w:val="left" w:pos="1181"/>
              </w:tabs>
              <w:spacing w:line="240" w:lineRule="auto"/>
              <w:ind w:left="29" w:right="43"/>
              <w:contextualSpacing w:val="0"/>
              <w:rPr>
                <w:rFonts w:ascii="Equity A" w:hAnsi="Equity A"/>
                <w:color w:val="000000"/>
                <w:spacing w:val="-4"/>
              </w:rPr>
            </w:pPr>
            <w:r w:rsidRPr="00030373">
              <w:rPr>
                <w:rFonts w:ascii="Equity A" w:hAnsi="Equity A"/>
                <w:color w:val="000000"/>
                <w:spacing w:val="-4"/>
              </w:rPr>
              <w:t>Trial Date:</w:t>
            </w:r>
            <w:r w:rsidRPr="00030373">
              <w:rPr>
                <w:rFonts w:ascii="Equity A" w:hAnsi="Equity A"/>
                <w:color w:val="000000"/>
                <w:spacing w:val="-4"/>
              </w:rPr>
              <w:tab/>
            </w:r>
            <w:r w:rsidR="00957F39" w:rsidRPr="00030373">
              <w:rPr>
                <w:rFonts w:ascii="Equity A" w:hAnsi="Equity A"/>
                <w:color w:val="000000"/>
                <w:spacing w:val="-4"/>
              </w:rPr>
              <w:t>{% if case.trial_date_set_yes %}</w:t>
            </w:r>
            <w:r w:rsidRPr="00030373">
              <w:rPr>
                <w:rFonts w:ascii="Equity A" w:hAnsi="Equity A"/>
                <w:color w:val="000000"/>
                <w:spacing w:val="-4"/>
              </w:rPr>
              <w:t>{{case.trial_date}}</w:t>
            </w:r>
            <w:r w:rsidR="00957F39" w:rsidRPr="00030373">
              <w:rPr>
                <w:rFonts w:ascii="Equity A" w:hAnsi="Equity A"/>
                <w:color w:val="000000"/>
                <w:spacing w:val="-4"/>
              </w:rPr>
              <w:t>{% else %}Not Set{% endif %}</w:t>
            </w:r>
          </w:p>
          <w:p w14:paraId="1BFCFCEF" w14:textId="2FC02181" w:rsidR="003F5374" w:rsidRPr="00030373" w:rsidRDefault="003F5374" w:rsidP="0033482B">
            <w:pPr>
              <w:tabs>
                <w:tab w:val="left" w:pos="1260"/>
              </w:tabs>
              <w:spacing w:line="240" w:lineRule="auto"/>
              <w:ind w:left="29" w:right="43"/>
              <w:contextualSpacing w:val="0"/>
              <w:rPr>
                <w:rFonts w:ascii="Equity A" w:hAnsi="Equity A"/>
                <w:color w:val="000000"/>
                <w:spacing w:val="-4"/>
                <w:u w:color="000000"/>
              </w:rPr>
            </w:pPr>
            <w:r w:rsidRPr="00030373">
              <w:rPr>
                <w:rFonts w:ascii="Equity A" w:hAnsi="Equity A"/>
                <w:color w:val="000000"/>
                <w:spacing w:val="-4"/>
              </w:rPr>
              <w:t>{%p endif %}</w:t>
            </w:r>
          </w:p>
        </w:tc>
      </w:tr>
      <w:tr w:rsidR="00AF3E79" w:rsidRPr="00030373" w14:paraId="3608CF22" w14:textId="77777777" w:rsidTr="00F01016">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030373" w:rsidRDefault="00AF3E79" w:rsidP="0033482B">
            <w:pPr>
              <w:spacing w:before="240" w:after="240"/>
              <w:contextualSpacing w:val="0"/>
              <w:rPr>
                <w:rFonts w:ascii="Equity A" w:eastAsia="Calibri" w:hAnsi="Equity A"/>
                <w:color w:val="auto"/>
                <w:u w:color="000000"/>
              </w:rPr>
            </w:pPr>
            <w:r w:rsidRPr="00030373">
              <w:rPr>
                <w:rFonts w:ascii="Equity A" w:eastAsia="Calibri" w:hAnsi="Equity A"/>
                <w:color w:val="auto"/>
                <w:u w:color="000000"/>
              </w:rPr>
              <w:t>{%tr if counteraction_filed %}</w:t>
            </w:r>
          </w:p>
        </w:tc>
        <w:tc>
          <w:tcPr>
            <w:tcW w:w="5145" w:type="dxa"/>
            <w:tcBorders>
              <w:top w:val="nil"/>
              <w:left w:val="single" w:sz="6" w:space="0" w:color="auto"/>
              <w:bottom w:val="nil"/>
              <w:right w:val="nil"/>
            </w:tcBorders>
            <w:noWrap/>
            <w:tcMar>
              <w:left w:w="72" w:type="dxa"/>
            </w:tcMar>
          </w:tcPr>
          <w:p w14:paraId="3F122456"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424093BD" w14:textId="77777777" w:rsidTr="00F01016">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F01016" w:rsidRDefault="00AF3E79" w:rsidP="0033482B">
            <w:pPr>
              <w:spacing w:before="240" w:after="240"/>
              <w:contextualSpacing w:val="0"/>
              <w:rPr>
                <w:rFonts w:ascii="Equity A Caps" w:eastAsia="Calibri" w:hAnsi="Equity A Caps"/>
                <w:color w:val="auto"/>
                <w:spacing w:val="-20"/>
                <w:u w:color="000000"/>
              </w:rPr>
            </w:pPr>
            <w:r w:rsidRPr="00F01016">
              <w:rPr>
                <w:rFonts w:ascii="Equity A Caps" w:eastAsia="Calibri" w:hAnsi="Equity A Caps"/>
                <w:color w:val="auto"/>
                <w:spacing w:val="-20"/>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54EAD310" w14:textId="77777777" w:rsidTr="00F01016">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030373" w:rsidRDefault="00AF3E79" w:rsidP="0033482B">
            <w:pPr>
              <w:spacing w:before="240" w:after="240"/>
              <w:contextualSpacing w:val="0"/>
              <w:rPr>
                <w:rFonts w:ascii="Equity A" w:eastAsia="Calibri" w:hAnsi="Equity A"/>
                <w:color w:val="auto"/>
                <w:spacing w:val="-14"/>
                <w:w w:val="105"/>
                <w:u w:color="000000"/>
              </w:rPr>
            </w:pPr>
            <w:r w:rsidRPr="00030373">
              <w:rPr>
                <w:rFonts w:ascii="Equity A" w:eastAsia="Calibri" w:hAnsi="Equity A"/>
                <w:color w:val="auto"/>
                <w:spacing w:val="-14"/>
                <w:w w:val="105"/>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bl>
    <w:p w14:paraId="6FAEE072" w14:textId="20EB15D1" w:rsidR="00A977A6" w:rsidRPr="00030373" w:rsidRDefault="00A977A6" w:rsidP="00A94898">
      <w:pPr>
        <w:pStyle w:val="PldgBodyText"/>
      </w:pPr>
      <w:r w:rsidRPr="00030373">
        <w:lastRenderedPageBreak/>
        <w:t>{%p if doc.type == “Generic Pleading” %}</w:t>
      </w:r>
    </w:p>
    <w:p w14:paraId="75B0B396" w14:textId="00145A46" w:rsidR="00A977A6" w:rsidRDefault="007468E3" w:rsidP="00F3257C">
      <w:pPr>
        <w:pStyle w:val="PldgBodyText"/>
      </w:pPr>
      <w:r w:rsidRPr="00000279">
        <w:rPr>
          <w:rFonts w:ascii="Equity A" w:hAnsi="Equity A" w:cs="Calibri"/>
          <w:color w:val="000000"/>
          <w:spacing w:val="-4"/>
        </w:rPr>
        <w:t xml:space="preserve">{% for </w:t>
      </w:r>
      <w:r w:rsidR="006D5D6E">
        <w:rPr>
          <w:rFonts w:ascii="Equity A" w:hAnsi="Equity A" w:cs="Calibri"/>
          <w:color w:val="000000"/>
          <w:spacing w:val="-4"/>
        </w:rPr>
        <w:t xml:space="preserve">client </w:t>
      </w:r>
      <w:r w:rsidRPr="00000279">
        <w:rPr>
          <w:rFonts w:ascii="Equity A" w:hAnsi="Equity A" w:cs="Calibri"/>
          <w:color w:val="000000"/>
          <w:spacing w:val="-4"/>
        </w:rPr>
        <w:t>in client</w:t>
      </w:r>
      <w:r w:rsidR="006D5D6E">
        <w:rPr>
          <w:rFonts w:ascii="Equity A" w:hAnsi="Equity A" w:cs="Calibri"/>
          <w:color w:val="000000"/>
          <w:spacing w:val="-4"/>
        </w:rPr>
        <w:t>s</w:t>
      </w:r>
      <w:r w:rsidRPr="00000279">
        <w:rPr>
          <w:rFonts w:ascii="Equity A" w:hAnsi="Equity A" w:cs="Calibri"/>
          <w:color w:val="000000"/>
          <w:spacing w:val="-4"/>
        </w:rPr>
        <w:t xml:space="preserve"> %}</w:t>
      </w:r>
      <w:r w:rsidR="006D5D6E">
        <w:rPr>
          <w:rFonts w:ascii="Equity A" w:hAnsi="Equity A" w:cs="Calibri"/>
          <w:color w:val="000000"/>
          <w:spacing w:val="-4"/>
        </w:rPr>
        <w:t>{{ client.</w:t>
      </w:r>
      <w:r w:rsidR="009904E2" w:rsidRPr="009904E2">
        <w:rPr>
          <w:rFonts w:ascii="Equity A" w:hAnsi="Equity A" w:cs="Calibri"/>
          <w:color w:val="000000"/>
          <w:spacing w:val="-4"/>
        </w:rPr>
        <w:t>party_plus_whole_name_plus_short</w:t>
      </w:r>
      <w:r w:rsidR="006D5D6E">
        <w:rPr>
          <w:rFonts w:ascii="Equity A" w:hAnsi="Equity A" w:cs="Calibri"/>
          <w:color w:val="000000"/>
          <w:spacing w:val="-4"/>
        </w:rPr>
        <w:t xml:space="preserve"> }} </w:t>
      </w:r>
      <w:r w:rsidRPr="00000279">
        <w:rPr>
          <w:rFonts w:ascii="Equity A" w:hAnsi="Equity A" w:cs="Calibri"/>
          <w:color w:val="000000"/>
          <w:spacing w:val="-4"/>
        </w:rPr>
        <w:t>{% endfor %}</w:t>
      </w:r>
      <w:r w:rsidR="00806D98">
        <w:t>hereby submit(s) his/her/their {{doc.title_full}}.</w:t>
      </w:r>
    </w:p>
    <w:p w14:paraId="59A5B808" w14:textId="4591E38C" w:rsidR="007468E3" w:rsidRPr="00030373" w:rsidRDefault="007468E3" w:rsidP="00F3257C">
      <w:pPr>
        <w:pStyle w:val="PldgBodyText"/>
      </w:pPr>
      <w:r w:rsidRPr="00F3257C">
        <w:rPr>
          <w:highlight w:val="yellow"/>
        </w:rPr>
        <w:t>xxxxxxxxxxxxxxxx</w:t>
      </w:r>
    </w:p>
    <w:p w14:paraId="717F1389" w14:textId="0A0400A2" w:rsidR="00A977A6" w:rsidRPr="00030373" w:rsidRDefault="00A977A6" w:rsidP="00A94898">
      <w:pPr>
        <w:pStyle w:val="PldgBodyText"/>
      </w:pPr>
      <w:r w:rsidRPr="00030373">
        <w:t>{%p endif %}</w:t>
      </w:r>
    </w:p>
    <w:p w14:paraId="43D9D06E" w14:textId="3A0B4EB8" w:rsidR="007D1321" w:rsidRPr="00030373" w:rsidRDefault="007D1321" w:rsidP="00A94898">
      <w:pPr>
        <w:pStyle w:val="PldgBodyText"/>
      </w:pPr>
      <w:r w:rsidRPr="00030373">
        <w:t>{%p if doc.type == “Notice of Motion and Motion” %}</w:t>
      </w:r>
    </w:p>
    <w:p w14:paraId="03037F57" w14:textId="77777777" w:rsidR="006D714E" w:rsidRPr="00D102E1" w:rsidRDefault="006D714E" w:rsidP="00A94898">
      <w:pPr>
        <w:pStyle w:val="PldgBodyText"/>
        <w:rPr>
          <w:rFonts w:asciiTheme="majorHAnsi" w:hAnsiTheme="majorHAnsi"/>
          <w:spacing w:val="-20"/>
        </w:rPr>
      </w:pPr>
      <w:r w:rsidRPr="00D102E1">
        <w:rPr>
          <w:rFonts w:asciiTheme="majorHAnsi" w:hAnsiTheme="majorHAnsi"/>
          <w:spacing w:val="-20"/>
        </w:rPr>
        <w:t>To Each Party And To The Counsel Of Record For Each Party:</w:t>
      </w:r>
    </w:p>
    <w:p w14:paraId="7DFDB362" w14:textId="50391B72" w:rsidR="006D714E" w:rsidRPr="00030373" w:rsidRDefault="006D714E" w:rsidP="00A94898">
      <w:pPr>
        <w:pStyle w:val="PldgBodyText"/>
      </w:pPr>
      <w:r w:rsidRPr="00D102E1">
        <w:rPr>
          <w:rFonts w:asciiTheme="majorHAnsi" w:hAnsiTheme="majorHAnsi"/>
          <w:spacing w:val="-20"/>
        </w:rPr>
        <w:t>Please Take Notice That</w:t>
      </w:r>
      <w:r w:rsidRPr="00030373">
        <w:t xml:space="preserve"> </w:t>
      </w:r>
      <w:r w:rsidR="007D1321" w:rsidRPr="00030373">
        <w:t>o</w:t>
      </w:r>
      <w:r w:rsidRPr="00030373">
        <w:t xml:space="preserve">n </w:t>
      </w:r>
      <w:r w:rsidR="00004DFC" w:rsidRPr="007468E3">
        <w:t>{% if hrg.date_is_uncertain %}</w:t>
      </w:r>
      <w:r w:rsidR="00004DFC" w:rsidRPr="007468E3">
        <w:rPr>
          <w:highlight w:val="yellow"/>
        </w:rPr>
        <w:t>TBD</w:t>
      </w:r>
      <w:r w:rsidR="00004DFC" w:rsidRPr="007468E3">
        <w:t xml:space="preserve">{% else %}{{hrg.date_with_weekday}},{% endif %} </w:t>
      </w:r>
      <w:r w:rsidRPr="00030373">
        <w:t xml:space="preserve">at </w:t>
      </w:r>
      <w:r w:rsidR="007D1321" w:rsidRPr="00030373">
        <w:t>{{hrg.time}}</w:t>
      </w:r>
      <w:r w:rsidRPr="00030373">
        <w:t xml:space="preserve">, or as soon thereafter as the matter may be heard in Department </w:t>
      </w:r>
      <w:r w:rsidR="007D1321" w:rsidRPr="00030373">
        <w:t>{{hrg.dept}}</w:t>
      </w:r>
      <w:r w:rsidRPr="00030373">
        <w:t xml:space="preserve"> of the above-captioned court, located at the </w:t>
      </w:r>
      <w:r w:rsidR="007D1321" w:rsidRPr="00030373">
        <w:t>{{court_info(court.short_name)[‘court.branch_name’]}}</w:t>
      </w:r>
      <w:r w:rsidRPr="00030373">
        <w:t xml:space="preserve">, </w:t>
      </w:r>
      <w:r w:rsidR="007D1321" w:rsidRPr="00030373">
        <w:t xml:space="preserve">{{court_info(court.short_name)[‘court.street_address’]}}, {{court_info(court.short_name)[‘court.city’]}}, {{court_info(court.short_name)[‘court.state’]}} {{court_info(court.short_name)[‘court.zip’]}}, {% for </w:t>
      </w:r>
      <w:r w:rsidR="006D5D6E">
        <w:t>client</w:t>
      </w:r>
      <w:r w:rsidR="007D1321" w:rsidRPr="00030373">
        <w:t xml:space="preserve"> in client</w:t>
      </w:r>
      <w:r w:rsidR="006D5D6E">
        <w:t>s</w:t>
      </w:r>
      <w:r w:rsidR="007D1321" w:rsidRPr="00030373">
        <w:t xml:space="preserve"> %}{{</w:t>
      </w:r>
      <w:r w:rsidR="006D5D6E">
        <w:t xml:space="preserve"> client.</w:t>
      </w:r>
      <w:r w:rsidR="00DB3B41">
        <w:t>party_plus_whole_name_plus_short</w:t>
      </w:r>
      <w:r w:rsidR="006D5D6E">
        <w:t xml:space="preserve"> </w:t>
      </w:r>
      <w:r w:rsidR="007D1321" w:rsidRPr="00030373">
        <w:t>}}</w:t>
      </w:r>
      <w:r w:rsidR="006D5D6E">
        <w:t xml:space="preserve"> </w:t>
      </w:r>
      <w:r w:rsidR="007D1321" w:rsidRPr="00030373">
        <w:t>{% endfor %}</w:t>
      </w:r>
      <w:r w:rsidRPr="00030373">
        <w:t xml:space="preserve">will, and hereby </w:t>
      </w:r>
      <w:r w:rsidR="007D1321" w:rsidRPr="006D5D6E">
        <w:rPr>
          <w:highlight w:val="yellow"/>
        </w:rPr>
        <w:t xml:space="preserve">does </w:t>
      </w:r>
      <w:r w:rsidR="007D1321" w:rsidRPr="00030373">
        <w:t>b</w:t>
      </w:r>
      <w:r w:rsidRPr="00030373">
        <w:t>ring a</w:t>
      </w:r>
      <w:r w:rsidR="007D1321" w:rsidRPr="00030373">
        <w:t xml:space="preserve"> </w:t>
      </w:r>
      <w:r w:rsidR="006D63DC">
        <w:rPr>
          <w:highlight w:val="yellow"/>
        </w:rPr>
        <w:t>{{ doc.lm_proceeding_title }}</w:t>
      </w:r>
      <w:r w:rsidR="007D1321" w:rsidRPr="00030373">
        <w:rPr>
          <w:highlight w:val="yellow"/>
        </w:rPr>
        <w:t xml:space="preserve"> </w:t>
      </w:r>
      <w:r w:rsidRPr="00030373">
        <w:t xml:space="preserve">under </w:t>
      </w:r>
      <w:r w:rsidR="007D1321" w:rsidRPr="00030373">
        <w:rPr>
          <w:highlight w:val="yellow"/>
        </w:rPr>
        <w:t xml:space="preserve">xxxxx </w:t>
      </w:r>
      <w:r w:rsidRPr="00030373">
        <w:t xml:space="preserve">for an order </w:t>
      </w:r>
      <w:r w:rsidRPr="00030373">
        <w:rPr>
          <w:highlight w:val="yellow"/>
        </w:rPr>
        <w:t>xxxxx</w:t>
      </w:r>
      <w:r w:rsidRPr="00030373">
        <w:t xml:space="preserve"> </w:t>
      </w:r>
      <w:r w:rsidRPr="00030373">
        <w:rPr>
          <w:highlight w:val="yellow"/>
        </w:rPr>
        <w:t xml:space="preserve">against/with respect </w:t>
      </w:r>
      <w:r w:rsidRPr="00030373">
        <w:t xml:space="preserve">to </w:t>
      </w:r>
      <w:r w:rsidR="007D1321" w:rsidRPr="00030373">
        <w:rPr>
          <w:highlight w:val="yellow"/>
        </w:rPr>
        <w:t xml:space="preserve">xxxxx </w:t>
      </w:r>
      <w:r w:rsidRPr="00030373">
        <w:t xml:space="preserve">on the grounds that </w:t>
      </w:r>
      <w:r w:rsidRPr="00030373">
        <w:rPr>
          <w:highlight w:val="yellow"/>
        </w:rPr>
        <w:t>xxxxx</w:t>
      </w:r>
      <w:r w:rsidRPr="00030373">
        <w:t>.</w:t>
      </w:r>
    </w:p>
    <w:p w14:paraId="08D7AB0B" w14:textId="7331B79E" w:rsidR="006D714E" w:rsidRPr="00030373" w:rsidRDefault="006D714E" w:rsidP="00A94898">
      <w:pPr>
        <w:pStyle w:val="PldgBodyText"/>
      </w:pPr>
      <w:r w:rsidRPr="00030373">
        <w:t xml:space="preserve">This </w:t>
      </w:r>
      <w:r w:rsidR="007D1321" w:rsidRPr="00030373">
        <w:rPr>
          <w:highlight w:val="yellow"/>
        </w:rPr>
        <w:t>xxxxx</w:t>
      </w:r>
      <w:r w:rsidRPr="00030373">
        <w:rPr>
          <w:highlight w:val="yellow"/>
        </w:rPr>
        <w:t xml:space="preserve"> </w:t>
      </w:r>
      <w:r w:rsidRPr="00030373">
        <w:t xml:space="preserve">is based on the following documents filed concurrently herewith: </w:t>
      </w:r>
      <w:r w:rsidR="00CC0EAF">
        <w:t>{{</w:t>
      </w:r>
      <w:r w:rsidR="006D5D6E">
        <w:t xml:space="preserve"> </w:t>
      </w:r>
      <w:r w:rsidR="00CC0EAF" w:rsidRPr="00CC0EAF">
        <w:t>custom_entered_concurrently_filed_docs</w:t>
      </w:r>
      <w:r w:rsidR="006D5D6E">
        <w:t xml:space="preserve"> </w:t>
      </w:r>
      <w:r w:rsidR="00CC0EAF">
        <w:t>}};</w:t>
      </w:r>
      <w:r w:rsidRPr="00030373">
        <w:t xml:space="preserve"> as well as on all papers and records docketed in this action, and on any evidence and argument offered at or before the hearing.</w:t>
      </w:r>
    </w:p>
    <w:p w14:paraId="54C982F6" w14:textId="2B718A2E" w:rsidR="006D714E" w:rsidRPr="00F3257C" w:rsidRDefault="006D714E" w:rsidP="00F3257C">
      <w:pPr>
        <w:spacing w:line="480" w:lineRule="exact"/>
        <w:jc w:val="center"/>
        <w:rPr>
          <w:u w:val="single"/>
        </w:rPr>
      </w:pPr>
      <w:r w:rsidRPr="00F3257C">
        <w:t>**</w:t>
      </w:r>
      <w:r w:rsidRPr="00F3257C">
        <w:rPr>
          <w:u w:val="single"/>
        </w:rPr>
        <w:t>Notice of Mandatory Tentative Ruling Procedure</w:t>
      </w:r>
      <w:r w:rsidRPr="00F3257C">
        <w:t>**</w:t>
      </w:r>
    </w:p>
    <w:p w14:paraId="7B303238" w14:textId="2FC88468" w:rsidR="006D714E" w:rsidRPr="00030373" w:rsidRDefault="006D63DC" w:rsidP="006D63DC">
      <w:pPr>
        <w:pStyle w:val="PldgBodyText"/>
      </w:pPr>
      <w:r w:rsidRPr="006D63DC">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t>
      </w:r>
      <w:r w:rsidRPr="006D63DC">
        <w:lastRenderedPageBreak/>
        <w:t>will be held. (Sacramento County Superior Court Local Rule 1.06(D), adopted 1/1/2013; revised 1/1/2016.)</w:t>
      </w:r>
      <w:r w:rsidR="007D1321" w:rsidRPr="00030373">
        <w:t>{%p endif %}</w:t>
      </w:r>
    </w:p>
    <w:p w14:paraId="68323F8B" w14:textId="7E1A62C5" w:rsidR="005E04F9" w:rsidRPr="00030373" w:rsidRDefault="005E04F9" w:rsidP="00A94898">
      <w:pPr>
        <w:pStyle w:val="PldgBodyText"/>
      </w:pPr>
      <w:r w:rsidRPr="00030373">
        <w:t>{%p if doc.type == “Declaration” %}</w:t>
      </w:r>
    </w:p>
    <w:p w14:paraId="2AE894AB" w14:textId="7DBC0C90" w:rsidR="005E04F9" w:rsidRPr="00030373" w:rsidRDefault="005E04F9" w:rsidP="00A94898">
      <w:pPr>
        <w:pStyle w:val="PldgBodyText"/>
      </w:pPr>
      <w:r w:rsidRPr="00030373">
        <w:t>I, {{</w:t>
      </w:r>
      <w:r w:rsidR="00004DFC">
        <w:t>doc.declarant</w:t>
      </w:r>
      <w:r w:rsidRPr="00030373">
        <w:t>}}, declare as follows:</w:t>
      </w:r>
    </w:p>
    <w:p w14:paraId="379C204A" w14:textId="076B3375" w:rsidR="005E04F9" w:rsidRPr="00030373" w:rsidRDefault="005E04F9" w:rsidP="00625C54">
      <w:pPr>
        <w:pStyle w:val="NumberedText"/>
      </w:pPr>
      <w:r w:rsidRPr="00030373">
        <w:t xml:space="preserve">I am an adult over the age of eighteen and </w:t>
      </w:r>
      <w:r w:rsidR="00301563">
        <w:t xml:space="preserve">{% if </w:t>
      </w:r>
      <w:r w:rsidR="00973513">
        <w:t>defined(‘</w:t>
      </w:r>
      <w:r w:rsidR="00301563">
        <w:t>doc.declarant</w:t>
      </w:r>
      <w:r w:rsidR="00973513">
        <w:t>_role’)</w:t>
      </w:r>
      <w:r w:rsidR="00301563">
        <w:t xml:space="preserve"> %}</w:t>
      </w:r>
      <w:r w:rsidR="00973513">
        <w:t xml:space="preserve"> </w:t>
      </w:r>
      <w:r w:rsidRPr="00030373">
        <w:t>{{</w:t>
      </w:r>
      <w:r w:rsidR="006D5D6E">
        <w:t xml:space="preserve"> </w:t>
      </w:r>
      <w:r w:rsidRPr="00030373">
        <w:t>author</w:t>
      </w:r>
      <w:r w:rsidR="006D5D6E">
        <w:t>[0]</w:t>
      </w:r>
      <w:r w:rsidRPr="00030373">
        <w:t>.law_firm_role</w:t>
      </w:r>
      <w:r w:rsidR="006D5D6E">
        <w:t xml:space="preserve"> </w:t>
      </w:r>
      <w:r w:rsidRPr="00030373">
        <w:t>}} {{</w:t>
      </w:r>
      <w:r w:rsidR="006D5D6E">
        <w:t xml:space="preserve"> </w:t>
      </w:r>
      <w:r w:rsidRPr="00030373">
        <w:t>author</w:t>
      </w:r>
      <w:r w:rsidR="006D5D6E">
        <w:t>[0]</w:t>
      </w:r>
      <w:r w:rsidRPr="00030373">
        <w:t>.law_firm</w:t>
      </w:r>
      <w:r w:rsidR="006D5D6E">
        <w:t xml:space="preserve"> </w:t>
      </w:r>
      <w:r w:rsidRPr="00030373">
        <w:t xml:space="preserve">}}, attorneys in this action for {% for </w:t>
      </w:r>
      <w:r w:rsidR="006D5D6E">
        <w:t>client</w:t>
      </w:r>
      <w:r w:rsidRPr="00030373">
        <w:t xml:space="preserve"> in client</w:t>
      </w:r>
      <w:r w:rsidR="006D5D6E">
        <w:t>s</w:t>
      </w:r>
      <w:r w:rsidRPr="00030373">
        <w:t xml:space="preserve"> %}{{</w:t>
      </w:r>
      <w:r w:rsidR="006D5D6E">
        <w:t xml:space="preserve"> client.</w:t>
      </w:r>
      <w:r w:rsidR="009904E2" w:rsidRPr="009904E2">
        <w:t>party_plus_whole_name_plus_short</w:t>
      </w:r>
      <w:r w:rsidR="009904E2">
        <w:t xml:space="preserve"> </w:t>
      </w:r>
      <w:r w:rsidRPr="00030373">
        <w:t>}}{% endfor %} and am licensed to practice in all superior courts in the State of California</w:t>
      </w:r>
      <w:r w:rsidR="00973513">
        <w:t>{% elif doc.declarant_role == ‘Named Party’ %}a named {{</w:t>
      </w:r>
      <w:r w:rsidR="006D5D6E">
        <w:t xml:space="preserve"> </w:t>
      </w:r>
      <w:r w:rsidR="00973513">
        <w:t>doc.declarant.</w:t>
      </w:r>
      <w:r w:rsidR="006D5D6E">
        <w:t>party_</w:t>
      </w:r>
      <w:r w:rsidR="00973513">
        <w:t>role</w:t>
      </w:r>
      <w:r w:rsidR="006D5D6E">
        <w:t xml:space="preserve"> </w:t>
      </w:r>
      <w:r w:rsidR="00973513">
        <w:t>}} in this action{% elif doc.declarant_role == ‘Other’ %}{{ doc.declarant_capacity }}{% endif %}</w:t>
      </w:r>
      <w:r w:rsidRPr="00030373">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57E9986C" w:rsidR="006D714E" w:rsidRPr="00030373" w:rsidRDefault="006D714E" w:rsidP="00625C54">
      <w:pPr>
        <w:pStyle w:val="NumberedText"/>
      </w:pPr>
      <w:r w:rsidRPr="00030373">
        <w:t xml:space="preserve">I submit this declaration </w:t>
      </w:r>
      <w:r w:rsidR="002E7A28" w:rsidRPr="00030373">
        <w:t>{{ doc.support_oppose }}</w:t>
      </w:r>
      <w:r w:rsidRPr="00030373">
        <w:t xml:space="preserve"> </w:t>
      </w:r>
      <w:r w:rsidR="00DB3B41">
        <w:t xml:space="preserve">the </w:t>
      </w:r>
      <w:r w:rsidR="002E7A28" w:rsidRPr="00030373">
        <w:t>{{ doc.</w:t>
      </w:r>
      <w:r w:rsidR="00F909BA">
        <w:t>lm_</w:t>
      </w:r>
      <w:r w:rsidR="002E7A28" w:rsidRPr="00030373">
        <w:t>proceeding</w:t>
      </w:r>
      <w:r w:rsidR="00F909BA">
        <w:t>_title</w:t>
      </w:r>
      <w:r w:rsidR="002E7A28" w:rsidRPr="00030373">
        <w:t xml:space="preserve"> }}</w:t>
      </w:r>
      <w:r w:rsidRPr="00030373">
        <w:t xml:space="preserve"> </w:t>
      </w:r>
      <w:r w:rsidR="00DB3B41">
        <w:t xml:space="preserve">brought by </w:t>
      </w:r>
      <w:r w:rsidR="00DB3B41" w:rsidRPr="00030373">
        <w:t>{{ doc.</w:t>
      </w:r>
      <w:r w:rsidR="00DB3B41">
        <w:t>lm_</w:t>
      </w:r>
      <w:r w:rsidR="00DB3B41" w:rsidRPr="00030373">
        <w:t>proceeding_movant</w:t>
      </w:r>
      <w:r w:rsidR="00DB3B41">
        <w:t>.</w:t>
      </w:r>
      <w:r w:rsidR="00DB3B41">
        <w:rPr>
          <w:rFonts w:ascii="Equity A" w:hAnsi="Equity A" w:cs="Calibri"/>
          <w:color w:val="000000"/>
          <w:spacing w:val="-4"/>
        </w:rPr>
        <w:t>short</w:t>
      </w:r>
      <w:r w:rsidR="009904E2">
        <w:rPr>
          <w:rFonts w:ascii="Equity A" w:hAnsi="Equity A" w:cs="Calibri"/>
          <w:color w:val="000000"/>
          <w:spacing w:val="-4"/>
        </w:rPr>
        <w:t>_name</w:t>
      </w:r>
      <w:r w:rsidR="00DB3B41" w:rsidRPr="00030373">
        <w:t xml:space="preserve"> }}</w:t>
      </w:r>
      <w:r w:rsidR="00DB3B41">
        <w:t xml:space="preserve"> </w:t>
      </w:r>
      <w:r w:rsidRPr="00030373">
        <w:t xml:space="preserve">and pursuant to </w:t>
      </w:r>
      <w:r w:rsidRPr="00030373">
        <w:rPr>
          <w:highlight w:val="yellow"/>
        </w:rPr>
        <w:t>Code of Civil Procedure section 585, subsections (b) and (d</w:t>
      </w:r>
      <w:bookmarkStart w:id="3" w:name="_Hlk115274206"/>
      <w:r w:rsidRPr="00030373">
        <w:rPr>
          <w:highlight w:val="yellow"/>
        </w:rPr>
        <w:t>).</w:t>
      </w:r>
      <w:bookmarkEnd w:id="3"/>
    </w:p>
    <w:p w14:paraId="59F02D07" w14:textId="448746D4" w:rsidR="005E04F9" w:rsidRPr="00030373" w:rsidRDefault="00DB3B41" w:rsidP="00DB3B41">
      <w:pPr>
        <w:pStyle w:val="NumberedText"/>
      </w:pPr>
      <w:r>
        <w:rPr>
          <w:highlight w:val="yellow"/>
        </w:rPr>
        <w:t>x</w:t>
      </w:r>
      <w:r w:rsidR="00973513" w:rsidRPr="00802064">
        <w:rPr>
          <w:highlight w:val="yellow"/>
        </w:rPr>
        <w:t>xxxx</w:t>
      </w:r>
      <w:r w:rsidR="005E04F9" w:rsidRPr="00030373">
        <w:t>.</w:t>
      </w:r>
    </w:p>
    <w:p w14:paraId="249D59E5" w14:textId="554C1295" w:rsidR="005E04F9" w:rsidRPr="00030373" w:rsidRDefault="005E04F9" w:rsidP="00D130A3">
      <w:r w:rsidRPr="00030373">
        <w:t>{%p endif %}</w:t>
      </w:r>
    </w:p>
    <w:p w14:paraId="215DFD59" w14:textId="4787268E" w:rsidR="00CD6F11" w:rsidRPr="00030373" w:rsidRDefault="00CD6F11" w:rsidP="00D130A3">
      <w:r w:rsidRPr="00030373">
        <w:t>{%p if attach_exhibits %}</w:t>
      </w:r>
    </w:p>
    <w:p w14:paraId="26DEF379" w14:textId="55B722B5" w:rsidR="00CD6F11" w:rsidRPr="00D102E1" w:rsidRDefault="00CD6F11" w:rsidP="00CE2478">
      <w:pPr>
        <w:pStyle w:val="Heading1"/>
      </w:pPr>
      <w:r w:rsidRPr="00D102E1">
        <w:t>Exhibits</w:t>
      </w:r>
    </w:p>
    <w:p w14:paraId="563C0365" w14:textId="77777777" w:rsidR="009C3390" w:rsidRPr="00C05806" w:rsidRDefault="009C3390" w:rsidP="00C05806">
      <w:r w:rsidRPr="00C05806">
        <w:t>{%p for item in exhibits %}</w:t>
      </w:r>
    </w:p>
    <w:p w14:paraId="575B2D61" w14:textId="2E4343C9" w:rsidR="009C3390" w:rsidRPr="00030373" w:rsidRDefault="009C3390" w:rsidP="00C05806">
      <w:pPr>
        <w:pStyle w:val="NumberedText"/>
      </w:pPr>
      <w:r w:rsidRPr="00030373">
        <w:t xml:space="preserve">Attached {% if </w:t>
      </w:r>
      <w:r w:rsidR="00F6379A">
        <w:t>attached_or_separate_index</w:t>
      </w:r>
      <w:r w:rsidRPr="00030373">
        <w:t xml:space="preserve"> == ‘</w:t>
      </w:r>
      <w:r w:rsidR="00F6379A">
        <w:t>attached</w:t>
      </w:r>
      <w:r w:rsidRPr="00030373">
        <w:t>’  %}hereto</w:t>
      </w:r>
      <w:r w:rsidR="00030373" w:rsidRPr="006A7FBA">
        <w:rPr>
          <w:vertAlign w:val="superscript"/>
        </w:rPr>
        <w:footnoteReference w:id="2"/>
      </w:r>
      <w:r w:rsidRPr="00030373">
        <w:t xml:space="preserve"> {% </w:t>
      </w:r>
      <w:r w:rsidR="00F6379A">
        <w:t>else</w:t>
      </w:r>
      <w:r w:rsidRPr="00030373">
        <w:t xml:space="preserve"> %}to the Index</w:t>
      </w:r>
      <w:r w:rsidR="00030373" w:rsidRPr="006A7FBA">
        <w:rPr>
          <w:vertAlign w:val="superscript"/>
        </w:rPr>
        <w:footnoteReference w:id="3"/>
      </w:r>
      <w:r w:rsidRPr="00030373">
        <w:t xml:space="preserve"> {% endif %}as </w:t>
      </w:r>
      <w:r w:rsidRPr="006A7FBA">
        <w:rPr>
          <w:b/>
          <w:bCs/>
        </w:rPr>
        <w:t>Exhibit {{ alpha(item.documentation_reference) }}</w:t>
      </w:r>
      <w:r w:rsidRPr="00030373">
        <w:t xml:space="preserve"> is a true and correct copy of {{item.full_desc}}</w:t>
      </w:r>
    </w:p>
    <w:p w14:paraId="5FE8CD76" w14:textId="77777777" w:rsidR="009C3390" w:rsidRPr="00030373" w:rsidRDefault="009C3390" w:rsidP="00D130A3">
      <w:r w:rsidRPr="00030373">
        <w:t>{%p endfor %}</w:t>
      </w:r>
    </w:p>
    <w:p w14:paraId="3899F37F" w14:textId="77777777" w:rsidR="009C3390" w:rsidRPr="00030373" w:rsidRDefault="009C3390" w:rsidP="00D130A3">
      <w:r w:rsidRPr="00030373">
        <w:t>{%p endif %}</w:t>
      </w:r>
    </w:p>
    <w:p w14:paraId="59BADD07" w14:textId="17DDF202" w:rsidR="00A94898" w:rsidRPr="00030373" w:rsidRDefault="006A47A5" w:rsidP="00D130A3">
      <w:r w:rsidRPr="00030373">
        <w:t>{%p if doc.type == “Memorandum of Points &amp; Authorities” %}</w:t>
      </w:r>
    </w:p>
    <w:p w14:paraId="70BE3E71" w14:textId="4D3F9447" w:rsidR="00A94898" w:rsidRPr="00030373" w:rsidRDefault="00A94898" w:rsidP="00CE2478">
      <w:pPr>
        <w:pStyle w:val="Heading1"/>
      </w:pPr>
      <w:bookmarkStart w:id="4" w:name="_Toc18869261"/>
      <w:r w:rsidRPr="00030373">
        <w:lastRenderedPageBreak/>
        <w:t>Introduction</w:t>
      </w:r>
      <w:bookmarkEnd w:id="4"/>
    </w:p>
    <w:p w14:paraId="4D6E5A47" w14:textId="70B00970" w:rsidR="00A94898" w:rsidRPr="00030373" w:rsidRDefault="00A94898" w:rsidP="00A94898">
      <w:pPr>
        <w:pStyle w:val="PldgBodyText"/>
      </w:pPr>
      <w:r w:rsidRPr="00030373">
        <w:rPr>
          <w:highlight w:val="yellow"/>
        </w:rPr>
        <w:t>xxxxx</w:t>
      </w:r>
      <w:r w:rsidRPr="00030373">
        <w:t>.</w:t>
      </w:r>
    </w:p>
    <w:p w14:paraId="4F2A4CDC" w14:textId="0E52BB4C" w:rsidR="00A94898" w:rsidRPr="00030373" w:rsidRDefault="00A94898" w:rsidP="00B02DE8">
      <w:pPr>
        <w:pStyle w:val="PldgBodyText"/>
      </w:pPr>
      <w:r w:rsidRPr="00030373">
        <w:t xml:space="preserve">The evidence, the law, and the salutary public policy in favor of </w:t>
      </w:r>
      <w:r w:rsidRPr="00030373">
        <w:rPr>
          <w:highlight w:val="yellow"/>
        </w:rPr>
        <w:t>xxxxx</w:t>
      </w:r>
      <w:r w:rsidRPr="00030373">
        <w:t xml:space="preserve"> furnish good and ample cause for the Court to grant the </w:t>
      </w:r>
      <w:r w:rsidRPr="00030373">
        <w:rPr>
          <w:highlight w:val="yellow"/>
        </w:rPr>
        <w:t>xxxxx</w:t>
      </w:r>
      <w:r w:rsidRPr="00030373">
        <w:t xml:space="preserve"> and </w:t>
      </w:r>
      <w:r w:rsidR="00B02DE8" w:rsidRPr="00030373">
        <w:rPr>
          <w:highlight w:val="yellow"/>
        </w:rPr>
        <w:t>xxxxx</w:t>
      </w:r>
      <w:r w:rsidRPr="00030373">
        <w:t>.</w:t>
      </w:r>
    </w:p>
    <w:p w14:paraId="24D36A04" w14:textId="113BDFC6" w:rsidR="00A94898" w:rsidRPr="00030373" w:rsidRDefault="00A94898" w:rsidP="00CE2478">
      <w:pPr>
        <w:pStyle w:val="Heading1"/>
      </w:pPr>
      <w:bookmarkStart w:id="5" w:name="_Toc18869262"/>
      <w:r w:rsidRPr="00030373">
        <w:t>Statement of Facts &amp; Procedural History</w:t>
      </w:r>
      <w:bookmarkEnd w:id="5"/>
    </w:p>
    <w:p w14:paraId="5D96E9FA" w14:textId="77777777" w:rsidR="00A94898" w:rsidRPr="00030373" w:rsidRDefault="00A94898" w:rsidP="00806D98">
      <w:pPr>
        <w:pStyle w:val="NumberedText"/>
        <w:numPr>
          <w:ilvl w:val="0"/>
          <w:numId w:val="8"/>
        </w:numPr>
        <w:rPr>
          <w:highlight w:val="yellow"/>
        </w:rPr>
      </w:pPr>
      <w:r w:rsidRPr="00030373">
        <w:rPr>
          <w:highlight w:val="yellow"/>
        </w:rPr>
        <w:t>xxxxx.</w:t>
      </w:r>
    </w:p>
    <w:p w14:paraId="019B0373" w14:textId="74514F61" w:rsidR="00A94898" w:rsidRPr="00030373" w:rsidRDefault="00A94898" w:rsidP="00D130A3">
      <w:pPr>
        <w:pStyle w:val="NumberedText"/>
      </w:pPr>
      <w:r w:rsidRPr="00030373">
        <w:rPr>
          <w:highlight w:val="yellow"/>
        </w:rPr>
        <w:t>xxxxx</w:t>
      </w:r>
      <w:r w:rsidRPr="00030373">
        <w:t>. (</w:t>
      </w:r>
      <w:r w:rsidRPr="00030373">
        <w:rPr>
          <w:highlight w:val="yellow"/>
        </w:rPr>
        <w:t>xxxxx</w:t>
      </w:r>
      <w:r w:rsidRPr="00030373">
        <w:t>.)</w:t>
      </w:r>
    </w:p>
    <w:p w14:paraId="32E00E46" w14:textId="08492BB1" w:rsidR="00A94898" w:rsidRPr="00030373" w:rsidRDefault="00A94898" w:rsidP="00D130A3">
      <w:pPr>
        <w:pStyle w:val="NumberedText"/>
      </w:pPr>
      <w:r w:rsidRPr="00030373">
        <w:rPr>
          <w:highlight w:val="yellow"/>
        </w:rPr>
        <w:t>xxxxx</w:t>
      </w:r>
      <w:r w:rsidRPr="00030373">
        <w:t>. (</w:t>
      </w:r>
      <w:r w:rsidRPr="00030373">
        <w:rPr>
          <w:highlight w:val="yellow"/>
        </w:rPr>
        <w:t>xxxxx</w:t>
      </w:r>
      <w:r w:rsidRPr="00030373">
        <w:t>.)</w:t>
      </w:r>
    </w:p>
    <w:p w14:paraId="58904F72" w14:textId="3FC4F0C9" w:rsidR="00A94898" w:rsidRPr="00030373" w:rsidRDefault="00A94898" w:rsidP="00D130A3">
      <w:pPr>
        <w:pStyle w:val="NumberedText"/>
      </w:pPr>
      <w:r w:rsidRPr="00030373">
        <w:rPr>
          <w:highlight w:val="yellow"/>
        </w:rPr>
        <w:t>xxxxx</w:t>
      </w:r>
      <w:r w:rsidRPr="00030373">
        <w:t xml:space="preserve">. (Ex. </w:t>
      </w:r>
      <w:r w:rsidRPr="00030373">
        <w:rPr>
          <w:highlight w:val="yellow"/>
        </w:rPr>
        <w:t>xxxxx</w:t>
      </w:r>
      <w:r w:rsidRPr="00030373">
        <w:t>.</w:t>
      </w:r>
      <w:r w:rsidRPr="006A7FBA">
        <w:rPr>
          <w:rStyle w:val="FootnoteReference"/>
        </w:rPr>
        <w:footnoteReference w:id="4"/>
      </w:r>
      <w:r w:rsidRPr="00030373">
        <w:t>)</w:t>
      </w:r>
    </w:p>
    <w:p w14:paraId="3344C0B6" w14:textId="2DD5CDAE" w:rsidR="00A94898" w:rsidRPr="00030373" w:rsidRDefault="00A94898" w:rsidP="00D130A3">
      <w:pPr>
        <w:pStyle w:val="NumberedText"/>
      </w:pPr>
      <w:r w:rsidRPr="00030373">
        <w:rPr>
          <w:highlight w:val="yellow"/>
        </w:rPr>
        <w:t>xxxxx</w:t>
      </w:r>
      <w:r w:rsidRPr="00030373">
        <w:t xml:space="preserve">. (Decl. of xxxxx, ¶ </w:t>
      </w:r>
      <w:r w:rsidRPr="00030373">
        <w:rPr>
          <w:highlight w:val="yellow"/>
        </w:rPr>
        <w:t>xxxxx</w:t>
      </w:r>
      <w:r w:rsidRPr="00030373">
        <w:t xml:space="preserve">; Ex. </w:t>
      </w:r>
      <w:r w:rsidRPr="00030373">
        <w:rPr>
          <w:highlight w:val="yellow"/>
        </w:rPr>
        <w:t>xxxxx</w:t>
      </w:r>
      <w:r w:rsidRPr="00030373">
        <w:t>.)</w:t>
      </w:r>
    </w:p>
    <w:p w14:paraId="6FA1E4AD" w14:textId="72D88F14" w:rsidR="00A94898" w:rsidRPr="00030373" w:rsidRDefault="00A94898" w:rsidP="00D130A3">
      <w:pPr>
        <w:pStyle w:val="NumberedText"/>
      </w:pPr>
      <w:r w:rsidRPr="00030373">
        <w:rPr>
          <w:highlight w:val="yellow"/>
        </w:rPr>
        <w:t>xxxxx</w:t>
      </w:r>
      <w:r w:rsidRPr="00030373">
        <w:t xml:space="preserve">. (Decl. of xxxxx, ¶ </w:t>
      </w:r>
      <w:r w:rsidRPr="00030373">
        <w:rPr>
          <w:highlight w:val="yellow"/>
        </w:rPr>
        <w:t>xxxxx</w:t>
      </w:r>
      <w:r w:rsidRPr="00030373">
        <w:t xml:space="preserve">; Ex. </w:t>
      </w:r>
      <w:r w:rsidRPr="00030373">
        <w:rPr>
          <w:highlight w:val="yellow"/>
        </w:rPr>
        <w:t>xxxxx</w:t>
      </w:r>
      <w:r w:rsidRPr="00030373">
        <w:t>.)</w:t>
      </w:r>
    </w:p>
    <w:p w14:paraId="30CEA388" w14:textId="3701541E" w:rsidR="00A94898" w:rsidRPr="00030373" w:rsidRDefault="00A94898" w:rsidP="00D130A3">
      <w:pPr>
        <w:pStyle w:val="NumberedText"/>
      </w:pPr>
      <w:r w:rsidRPr="00030373">
        <w:rPr>
          <w:highlight w:val="yellow"/>
        </w:rPr>
        <w:t>xxxxx</w:t>
      </w:r>
      <w:r w:rsidRPr="00030373">
        <w:t xml:space="preserve">. (RJN </w:t>
      </w:r>
      <w:r w:rsidRPr="00030373">
        <w:rPr>
          <w:highlight w:val="yellow"/>
        </w:rPr>
        <w:t>xxxxx</w:t>
      </w:r>
      <w:r w:rsidRPr="00030373">
        <w:t>.)</w:t>
      </w:r>
    </w:p>
    <w:p w14:paraId="0264546E" w14:textId="77777777" w:rsidR="00A94898" w:rsidRPr="00030373" w:rsidRDefault="00A94898" w:rsidP="00D130A3">
      <w:pPr>
        <w:pStyle w:val="NumberedText"/>
      </w:pPr>
      <w:r w:rsidRPr="00030373">
        <w:rPr>
          <w:highlight w:val="yellow"/>
        </w:rPr>
        <w:t>xxxxx</w:t>
      </w:r>
      <w:r w:rsidRPr="00030373">
        <w:t xml:space="preserve">. (RJN </w:t>
      </w:r>
      <w:r w:rsidRPr="00030373">
        <w:rPr>
          <w:highlight w:val="yellow"/>
        </w:rPr>
        <w:t>xxxxx</w:t>
      </w:r>
      <w:r w:rsidRPr="00030373">
        <w:t>.)</w:t>
      </w:r>
    </w:p>
    <w:p w14:paraId="5E07A007" w14:textId="4904C3C9" w:rsidR="00A94898" w:rsidRPr="00030373" w:rsidRDefault="00A94898" w:rsidP="00D130A3">
      <w:pPr>
        <w:pStyle w:val="NumberedText"/>
      </w:pPr>
      <w:r w:rsidRPr="00030373">
        <w:rPr>
          <w:highlight w:val="yellow"/>
        </w:rPr>
        <w:t>xxxxx</w:t>
      </w:r>
      <w:r w:rsidRPr="00030373">
        <w:t>.</w:t>
      </w:r>
    </w:p>
    <w:p w14:paraId="659322DB" w14:textId="27D03E5D" w:rsidR="00A94898" w:rsidRPr="00CE2478" w:rsidRDefault="00A94898" w:rsidP="00CE2478">
      <w:pPr>
        <w:pStyle w:val="Heading1"/>
      </w:pPr>
      <w:bookmarkStart w:id="6" w:name="_Toc18869263"/>
      <w:r w:rsidRPr="00CE2478">
        <w:t>Argument</w:t>
      </w:r>
      <w:bookmarkEnd w:id="6"/>
    </w:p>
    <w:p w14:paraId="58AD1522" w14:textId="6F505C59" w:rsidR="00A94898" w:rsidRDefault="00A94898" w:rsidP="00000279">
      <w:pPr>
        <w:pStyle w:val="PldgBodyText"/>
      </w:pPr>
      <w:r w:rsidRPr="00030373">
        <w:rPr>
          <w:highlight w:val="yellow"/>
        </w:rPr>
        <w:t>xxxxx</w:t>
      </w:r>
      <w:r w:rsidRPr="00030373">
        <w:t>.</w:t>
      </w:r>
      <w:r w:rsidR="00CE2478" w:rsidRPr="006A7FBA">
        <w:rPr>
          <w:rStyle w:val="FootnoteReference"/>
        </w:rPr>
        <w:footnoteReference w:id="5"/>
      </w:r>
      <w:r w:rsidRPr="00030373">
        <w:t xml:space="preserve"> (§ </w:t>
      </w:r>
      <w:r w:rsidRPr="00030373">
        <w:rPr>
          <w:highlight w:val="yellow"/>
        </w:rPr>
        <w:t>xxxxx</w:t>
      </w:r>
      <w:r w:rsidRPr="00030373">
        <w:t xml:space="preserve">; see also Ahart et al., Cal. Practice Guide: Enforcing Judgments and Debts (The Rutter Group 2019), ¶ </w:t>
      </w:r>
      <w:r w:rsidRPr="00030373">
        <w:rPr>
          <w:highlight w:val="yellow"/>
        </w:rPr>
        <w:t>xxxxx</w:t>
      </w:r>
      <w:r w:rsidRPr="00030373">
        <w:t>.</w:t>
      </w:r>
      <w:r w:rsidRPr="006A7FBA">
        <w:rPr>
          <w:rStyle w:val="FootnoteReference"/>
        </w:rPr>
        <w:footnoteReference w:id="6"/>
      </w:r>
      <w:r w:rsidRPr="00030373">
        <w:t xml:space="preserve">) </w:t>
      </w:r>
      <w:r w:rsidRPr="00030373">
        <w:rPr>
          <w:highlight w:val="yellow"/>
        </w:rPr>
        <w:t>xxxxx</w:t>
      </w:r>
      <w:r w:rsidRPr="00030373">
        <w:t>.</w:t>
      </w:r>
    </w:p>
    <w:p w14:paraId="731754A9" w14:textId="3BC77475" w:rsidR="0045186A" w:rsidRDefault="0045186A" w:rsidP="0045186A">
      <w:pPr>
        <w:pStyle w:val="PldgBodyText"/>
        <w:ind w:firstLine="0"/>
      </w:pPr>
      <w:r>
        <w:t xml:space="preserve">{%p for heading in </w:t>
      </w:r>
      <w:r w:rsidRPr="0045186A">
        <w:t>memo_headings_lvl_1</w:t>
      </w:r>
      <w:r>
        <w:t xml:space="preserve"> %}</w:t>
      </w:r>
    </w:p>
    <w:p w14:paraId="79F90FDE" w14:textId="20C26ABB" w:rsidR="005576C8" w:rsidRPr="00030373" w:rsidRDefault="0045186A" w:rsidP="005576C8">
      <w:pPr>
        <w:pStyle w:val="Heading2"/>
      </w:pPr>
      <w:r>
        <w:t>{{heading}}</w:t>
      </w:r>
    </w:p>
    <w:p w14:paraId="0D03234D" w14:textId="49D02967" w:rsidR="005576C8" w:rsidRPr="00030373" w:rsidRDefault="0045186A" w:rsidP="005576C8">
      <w:pPr>
        <w:pStyle w:val="PldgBodyText"/>
      </w:pPr>
      <w:r w:rsidRPr="0045186A">
        <w:rPr>
          <w:highlight w:val="yellow"/>
        </w:rPr>
        <w:t>xxxxxxxxxxxxxxxxxxxxxxxxxxxxxxxxxxxxxxxxxxxxxxxxxxxxxxxxxxxxxxxxxxxxxxxxxxxxxxxxxxxxxxxxxxxxxxxxxxxxxxxxxxxxxxxxxxxxxxxxxxxxxxxxxxxxxxxxxxxxxxxx</w:t>
      </w:r>
      <w:r>
        <w:t>.</w:t>
      </w:r>
    </w:p>
    <w:p w14:paraId="5C6DED29" w14:textId="7D4F65F1" w:rsidR="005576C8" w:rsidRPr="00030373" w:rsidRDefault="005576C8" w:rsidP="005576C8">
      <w:pPr>
        <w:pStyle w:val="Heading3"/>
      </w:pPr>
      <w:r w:rsidRPr="00030373">
        <w:t>xxxxxxxxxxxxxxxx</w:t>
      </w:r>
    </w:p>
    <w:p w14:paraId="19831134" w14:textId="69D2601F" w:rsidR="00004DFC" w:rsidRDefault="00004DFC" w:rsidP="00004DFC">
      <w:pPr>
        <w:pStyle w:val="PldgBodyText"/>
      </w:pPr>
      <w:r>
        <w:t>xxxxxxxxxxxxxxxxxxxxxxxxxxxxxxxxxxxxxxxxxx</w:t>
      </w:r>
    </w:p>
    <w:p w14:paraId="1546E116" w14:textId="1DC7406B" w:rsidR="00775ABF" w:rsidRDefault="00775ABF" w:rsidP="00004DFC">
      <w:pPr>
        <w:pStyle w:val="PldgBodyText"/>
      </w:pPr>
      <w:r>
        <w:lastRenderedPageBreak/>
        <w:t xml:space="preserve">The table below </w:t>
      </w:r>
      <w:r w:rsidRPr="00802064">
        <w:rPr>
          <w:highlight w:val="yellow"/>
        </w:rPr>
        <w:t>xxxxx</w:t>
      </w:r>
      <w:r>
        <w:t>:</w:t>
      </w:r>
    </w:p>
    <w:tbl>
      <w:tblPr>
        <w:tblStyle w:val="GridTable4-Accent3"/>
        <w:tblpPr w:topFromText="115" w:bottomFromText="115" w:vertAnchor="text" w:horzAnchor="margin" w:tblpX="-85" w:tblpY="231"/>
        <w:tblOverlap w:val="never"/>
        <w:tblW w:w="10310" w:type="dxa"/>
        <w:tblCellMar>
          <w:top w:w="72" w:type="dxa"/>
          <w:left w:w="72" w:type="dxa"/>
          <w:bottom w:w="72" w:type="dxa"/>
          <w:right w:w="72" w:type="dxa"/>
        </w:tblCellMar>
        <w:tblLook w:val="0420" w:firstRow="1" w:lastRow="0" w:firstColumn="0" w:lastColumn="0" w:noHBand="0" w:noVBand="1"/>
      </w:tblPr>
      <w:tblGrid>
        <w:gridCol w:w="3436"/>
        <w:gridCol w:w="3437"/>
        <w:gridCol w:w="3437"/>
      </w:tblGrid>
      <w:tr w:rsidR="00D92C4A" w14:paraId="02CBDE7F" w14:textId="77777777" w:rsidTr="00D92C4A">
        <w:trPr>
          <w:cnfStyle w:val="100000000000" w:firstRow="1" w:lastRow="0" w:firstColumn="0" w:lastColumn="0" w:oddVBand="0" w:evenVBand="0" w:oddHBand="0" w:evenHBand="0" w:firstRowFirstColumn="0" w:firstRowLastColumn="0" w:lastRowFirstColumn="0" w:lastRowLastColumn="0"/>
        </w:trPr>
        <w:tc>
          <w:tcPr>
            <w:tcW w:w="3436" w:type="dxa"/>
          </w:tcPr>
          <w:p w14:paraId="0E43D89F" w14:textId="5AD107C1" w:rsidR="00775ABF" w:rsidRPr="00775ABF" w:rsidRDefault="00775ABF" w:rsidP="00775ABF">
            <w:pPr>
              <w:pStyle w:val="PldgBodyText"/>
              <w:spacing w:line="240" w:lineRule="auto"/>
              <w:ind w:right="0" w:firstLine="0"/>
              <w:contextualSpacing w:val="0"/>
              <w:rPr>
                <w:b w:val="0"/>
                <w:bCs w:val="0"/>
              </w:rPr>
            </w:pPr>
            <w:r>
              <w:t>xxxxx</w:t>
            </w:r>
          </w:p>
        </w:tc>
        <w:tc>
          <w:tcPr>
            <w:tcW w:w="3437" w:type="dxa"/>
          </w:tcPr>
          <w:p w14:paraId="5BDA0648" w14:textId="713CC310" w:rsidR="00D92C4A" w:rsidRDefault="00775ABF" w:rsidP="00775ABF">
            <w:pPr>
              <w:pStyle w:val="PldgBodyText"/>
              <w:spacing w:line="240" w:lineRule="auto"/>
              <w:ind w:right="0" w:firstLine="0"/>
              <w:contextualSpacing w:val="0"/>
            </w:pPr>
            <w:r>
              <w:t>xxxxx</w:t>
            </w:r>
          </w:p>
        </w:tc>
        <w:tc>
          <w:tcPr>
            <w:tcW w:w="3437" w:type="dxa"/>
          </w:tcPr>
          <w:p w14:paraId="562FCCAD" w14:textId="5728FF25" w:rsidR="00D92C4A" w:rsidRDefault="00775ABF" w:rsidP="00775ABF">
            <w:pPr>
              <w:pStyle w:val="PldgBodyText"/>
              <w:spacing w:line="240" w:lineRule="auto"/>
              <w:ind w:right="0" w:firstLine="0"/>
              <w:contextualSpacing w:val="0"/>
            </w:pPr>
            <w:r>
              <w:t>xxxxx</w:t>
            </w:r>
          </w:p>
        </w:tc>
      </w:tr>
      <w:tr w:rsidR="00775ABF" w14:paraId="2F408C05"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22352DA" w14:textId="6925CADA" w:rsidR="00775ABF" w:rsidRDefault="00775ABF" w:rsidP="00775ABF">
            <w:pPr>
              <w:pStyle w:val="PldgBodyText"/>
              <w:spacing w:line="240" w:lineRule="auto"/>
              <w:ind w:right="0" w:firstLine="0"/>
              <w:contextualSpacing w:val="0"/>
              <w:jc w:val="left"/>
            </w:pPr>
            <w:r w:rsidRPr="0072761B">
              <w:t>xxxxx</w:t>
            </w:r>
          </w:p>
        </w:tc>
        <w:tc>
          <w:tcPr>
            <w:tcW w:w="3437" w:type="dxa"/>
          </w:tcPr>
          <w:p w14:paraId="002E4F31" w14:textId="32532FBC" w:rsidR="00775ABF" w:rsidRDefault="00775ABF" w:rsidP="00775ABF">
            <w:pPr>
              <w:pStyle w:val="PldgBodyText"/>
              <w:spacing w:line="240" w:lineRule="auto"/>
              <w:ind w:right="0" w:firstLine="0"/>
              <w:contextualSpacing w:val="0"/>
              <w:jc w:val="left"/>
            </w:pPr>
            <w:r w:rsidRPr="0072761B">
              <w:t>xxxxx</w:t>
            </w:r>
          </w:p>
        </w:tc>
        <w:tc>
          <w:tcPr>
            <w:tcW w:w="3437" w:type="dxa"/>
          </w:tcPr>
          <w:p w14:paraId="0BA0B4B0" w14:textId="20CCF749" w:rsidR="00775ABF" w:rsidRDefault="00775ABF" w:rsidP="00775ABF">
            <w:pPr>
              <w:pStyle w:val="PldgBodyText"/>
              <w:spacing w:line="240" w:lineRule="auto"/>
              <w:ind w:right="0" w:firstLine="0"/>
              <w:contextualSpacing w:val="0"/>
              <w:jc w:val="left"/>
            </w:pPr>
            <w:r w:rsidRPr="0072761B">
              <w:t>xxxxx</w:t>
            </w:r>
          </w:p>
        </w:tc>
      </w:tr>
      <w:tr w:rsidR="00775ABF" w14:paraId="0BA5A6CB" w14:textId="77777777" w:rsidTr="00D92C4A">
        <w:tc>
          <w:tcPr>
            <w:tcW w:w="3436" w:type="dxa"/>
          </w:tcPr>
          <w:p w14:paraId="5A4879FE" w14:textId="696D7B8F" w:rsidR="00775ABF" w:rsidRDefault="00775ABF" w:rsidP="00775ABF">
            <w:pPr>
              <w:pStyle w:val="PldgBodyText"/>
              <w:spacing w:line="240" w:lineRule="auto"/>
              <w:ind w:right="0" w:firstLine="0"/>
              <w:contextualSpacing w:val="0"/>
              <w:jc w:val="left"/>
            </w:pPr>
            <w:r w:rsidRPr="0072761B">
              <w:t>xxxxx</w:t>
            </w:r>
          </w:p>
        </w:tc>
        <w:tc>
          <w:tcPr>
            <w:tcW w:w="3437" w:type="dxa"/>
          </w:tcPr>
          <w:p w14:paraId="297CDC3B" w14:textId="0CFD0F9B" w:rsidR="00775ABF" w:rsidRDefault="00775ABF" w:rsidP="00775ABF">
            <w:pPr>
              <w:pStyle w:val="PldgBodyText"/>
              <w:spacing w:line="240" w:lineRule="auto"/>
              <w:ind w:right="0" w:firstLine="0"/>
              <w:contextualSpacing w:val="0"/>
              <w:jc w:val="left"/>
            </w:pPr>
            <w:r w:rsidRPr="0072761B">
              <w:t>xxxxx</w:t>
            </w:r>
          </w:p>
        </w:tc>
        <w:tc>
          <w:tcPr>
            <w:tcW w:w="3437" w:type="dxa"/>
          </w:tcPr>
          <w:p w14:paraId="36198239" w14:textId="54BC6659" w:rsidR="00775ABF" w:rsidRDefault="00775ABF" w:rsidP="00775ABF">
            <w:pPr>
              <w:pStyle w:val="PldgBodyText"/>
              <w:spacing w:line="240" w:lineRule="auto"/>
              <w:ind w:right="0" w:firstLine="0"/>
              <w:contextualSpacing w:val="0"/>
              <w:jc w:val="left"/>
            </w:pPr>
            <w:r w:rsidRPr="0072761B">
              <w:t>xxxxx</w:t>
            </w:r>
          </w:p>
        </w:tc>
      </w:tr>
      <w:tr w:rsidR="00775ABF" w14:paraId="55F47D74"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CFC644E" w14:textId="6D5AB023" w:rsidR="00775ABF" w:rsidRDefault="00775ABF" w:rsidP="00775ABF">
            <w:pPr>
              <w:pStyle w:val="PldgBodyText"/>
              <w:spacing w:line="240" w:lineRule="auto"/>
              <w:ind w:right="0" w:firstLine="0"/>
              <w:contextualSpacing w:val="0"/>
              <w:jc w:val="left"/>
            </w:pPr>
            <w:r w:rsidRPr="0072761B">
              <w:t>xxxxx</w:t>
            </w:r>
          </w:p>
        </w:tc>
        <w:tc>
          <w:tcPr>
            <w:tcW w:w="3437" w:type="dxa"/>
          </w:tcPr>
          <w:p w14:paraId="29A0E4C5" w14:textId="06E45145" w:rsidR="00775ABF" w:rsidRDefault="00775ABF" w:rsidP="00775ABF">
            <w:pPr>
              <w:pStyle w:val="PldgBodyText"/>
              <w:spacing w:line="240" w:lineRule="auto"/>
              <w:ind w:right="0" w:firstLine="0"/>
              <w:contextualSpacing w:val="0"/>
              <w:jc w:val="left"/>
            </w:pPr>
            <w:r w:rsidRPr="0072761B">
              <w:t>xxxxx</w:t>
            </w:r>
          </w:p>
        </w:tc>
        <w:tc>
          <w:tcPr>
            <w:tcW w:w="3437" w:type="dxa"/>
          </w:tcPr>
          <w:p w14:paraId="1C752AB7" w14:textId="0EC5FD1C" w:rsidR="00775ABF" w:rsidRDefault="00775ABF" w:rsidP="00775ABF">
            <w:pPr>
              <w:pStyle w:val="PldgBodyText"/>
              <w:spacing w:line="240" w:lineRule="auto"/>
              <w:ind w:right="0" w:firstLine="0"/>
              <w:contextualSpacing w:val="0"/>
              <w:jc w:val="left"/>
            </w:pPr>
            <w:r w:rsidRPr="0072761B">
              <w:t>xxxxx</w:t>
            </w:r>
          </w:p>
        </w:tc>
      </w:tr>
      <w:tr w:rsidR="00775ABF" w14:paraId="51F69B23" w14:textId="77777777" w:rsidTr="00D92C4A">
        <w:tc>
          <w:tcPr>
            <w:tcW w:w="3436" w:type="dxa"/>
          </w:tcPr>
          <w:p w14:paraId="1F7DB637" w14:textId="459EC553" w:rsidR="00775ABF" w:rsidRDefault="00775ABF" w:rsidP="00775ABF">
            <w:pPr>
              <w:pStyle w:val="PldgBodyText"/>
              <w:spacing w:line="240" w:lineRule="auto"/>
              <w:ind w:right="0" w:firstLine="0"/>
              <w:contextualSpacing w:val="0"/>
              <w:jc w:val="left"/>
            </w:pPr>
            <w:r w:rsidRPr="0072761B">
              <w:t>xxxxx</w:t>
            </w:r>
          </w:p>
        </w:tc>
        <w:tc>
          <w:tcPr>
            <w:tcW w:w="3437" w:type="dxa"/>
          </w:tcPr>
          <w:p w14:paraId="34C4251D" w14:textId="456348CC" w:rsidR="00775ABF" w:rsidRDefault="00775ABF" w:rsidP="00775ABF">
            <w:pPr>
              <w:pStyle w:val="PldgBodyText"/>
              <w:spacing w:line="240" w:lineRule="auto"/>
              <w:ind w:right="0" w:firstLine="0"/>
              <w:contextualSpacing w:val="0"/>
              <w:jc w:val="left"/>
            </w:pPr>
            <w:r w:rsidRPr="0072761B">
              <w:t>xxxxx</w:t>
            </w:r>
          </w:p>
        </w:tc>
        <w:tc>
          <w:tcPr>
            <w:tcW w:w="3437" w:type="dxa"/>
          </w:tcPr>
          <w:p w14:paraId="63D087CC" w14:textId="7B6F3D5E" w:rsidR="00775ABF" w:rsidRDefault="00775ABF" w:rsidP="00775ABF">
            <w:pPr>
              <w:pStyle w:val="PldgBodyText"/>
              <w:spacing w:line="240" w:lineRule="auto"/>
              <w:ind w:right="0" w:firstLine="0"/>
              <w:contextualSpacing w:val="0"/>
              <w:jc w:val="left"/>
            </w:pPr>
            <w:r w:rsidRPr="0072761B">
              <w:t>xxxxx</w:t>
            </w:r>
          </w:p>
        </w:tc>
      </w:tr>
      <w:tr w:rsidR="00775ABF" w14:paraId="55BD874F"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7CAA7B7B" w14:textId="12321E5A" w:rsidR="00775ABF" w:rsidRDefault="00775ABF" w:rsidP="00775ABF">
            <w:pPr>
              <w:pStyle w:val="PldgBodyText"/>
              <w:spacing w:line="240" w:lineRule="auto"/>
              <w:ind w:right="0" w:firstLine="0"/>
              <w:contextualSpacing w:val="0"/>
              <w:jc w:val="left"/>
            </w:pPr>
            <w:r w:rsidRPr="0072761B">
              <w:t>xxxxx</w:t>
            </w:r>
          </w:p>
        </w:tc>
        <w:tc>
          <w:tcPr>
            <w:tcW w:w="3437" w:type="dxa"/>
          </w:tcPr>
          <w:p w14:paraId="335021DC" w14:textId="6CD4BAFC" w:rsidR="00775ABF" w:rsidRDefault="00775ABF" w:rsidP="00775ABF">
            <w:pPr>
              <w:pStyle w:val="PldgBodyText"/>
              <w:spacing w:line="240" w:lineRule="auto"/>
              <w:ind w:right="0" w:firstLine="0"/>
              <w:contextualSpacing w:val="0"/>
              <w:jc w:val="left"/>
            </w:pPr>
            <w:r w:rsidRPr="0072761B">
              <w:t>xxxxx</w:t>
            </w:r>
          </w:p>
        </w:tc>
        <w:tc>
          <w:tcPr>
            <w:tcW w:w="3437" w:type="dxa"/>
          </w:tcPr>
          <w:p w14:paraId="242FB849" w14:textId="079DA58C" w:rsidR="00775ABF" w:rsidRDefault="00775ABF" w:rsidP="00775ABF">
            <w:pPr>
              <w:pStyle w:val="PldgBodyText"/>
              <w:spacing w:line="240" w:lineRule="auto"/>
              <w:ind w:right="0" w:firstLine="0"/>
              <w:contextualSpacing w:val="0"/>
              <w:jc w:val="left"/>
            </w:pPr>
            <w:r w:rsidRPr="0072761B">
              <w:t>xxxxx</w:t>
            </w:r>
          </w:p>
        </w:tc>
      </w:tr>
      <w:tr w:rsidR="00775ABF" w14:paraId="2D292B9A" w14:textId="77777777" w:rsidTr="00D92C4A">
        <w:tc>
          <w:tcPr>
            <w:tcW w:w="3436" w:type="dxa"/>
          </w:tcPr>
          <w:p w14:paraId="62FCC3C7" w14:textId="0281244C" w:rsidR="00775ABF" w:rsidRDefault="00775ABF" w:rsidP="00775ABF">
            <w:pPr>
              <w:pStyle w:val="PldgBodyText"/>
              <w:spacing w:line="240" w:lineRule="auto"/>
              <w:ind w:right="0" w:firstLine="0"/>
              <w:contextualSpacing w:val="0"/>
              <w:jc w:val="left"/>
            </w:pPr>
            <w:r w:rsidRPr="0072761B">
              <w:t>xxxxx</w:t>
            </w:r>
          </w:p>
        </w:tc>
        <w:tc>
          <w:tcPr>
            <w:tcW w:w="3437" w:type="dxa"/>
          </w:tcPr>
          <w:p w14:paraId="15EFA095" w14:textId="4C829175" w:rsidR="00775ABF" w:rsidRDefault="00775ABF" w:rsidP="00775ABF">
            <w:pPr>
              <w:pStyle w:val="PldgBodyText"/>
              <w:spacing w:line="240" w:lineRule="auto"/>
              <w:ind w:right="0" w:firstLine="0"/>
              <w:contextualSpacing w:val="0"/>
              <w:jc w:val="left"/>
            </w:pPr>
            <w:r w:rsidRPr="0072761B">
              <w:t>xxxxx</w:t>
            </w:r>
          </w:p>
        </w:tc>
        <w:tc>
          <w:tcPr>
            <w:tcW w:w="3437" w:type="dxa"/>
          </w:tcPr>
          <w:p w14:paraId="24F02E33" w14:textId="706AE4C5" w:rsidR="00775ABF" w:rsidRDefault="00775ABF" w:rsidP="00775ABF">
            <w:pPr>
              <w:pStyle w:val="PldgBodyText"/>
              <w:spacing w:line="240" w:lineRule="auto"/>
              <w:ind w:right="0" w:firstLine="0"/>
              <w:contextualSpacing w:val="0"/>
              <w:jc w:val="left"/>
            </w:pPr>
            <w:r w:rsidRPr="0072761B">
              <w:t>xxxxx</w:t>
            </w:r>
          </w:p>
        </w:tc>
      </w:tr>
    </w:tbl>
    <w:p w14:paraId="2B9036BD" w14:textId="03E6D4A3" w:rsidR="00004DFC" w:rsidRPr="00030373" w:rsidRDefault="00004DFC" w:rsidP="00004DFC">
      <w:pPr>
        <w:pStyle w:val="PldgBodyText"/>
      </w:pPr>
      <w:r>
        <w:t>xxxxxxxxxxxxxxxxxxxxxxxxxxxxxxxxxxxxxxxxxx</w:t>
      </w:r>
    </w:p>
    <w:p w14:paraId="34BABCB3" w14:textId="641DF8D5" w:rsidR="005576C8" w:rsidRPr="00030373" w:rsidRDefault="005576C8" w:rsidP="005576C8">
      <w:pPr>
        <w:pStyle w:val="Heading4"/>
      </w:pPr>
      <w:r w:rsidRPr="00030373">
        <w:t>xxxxxxxxxxxxxxxxxx</w:t>
      </w:r>
    </w:p>
    <w:p w14:paraId="31909129" w14:textId="77777777" w:rsidR="005576C8" w:rsidRPr="00030373" w:rsidRDefault="005576C8" w:rsidP="005576C8">
      <w:pPr>
        <w:pStyle w:val="PldgBodyText"/>
      </w:pPr>
      <w:r w:rsidRPr="00030373">
        <w:t>Fusce est. Vivamus a tellus. Pellentesque habitant morbi tristique senectus et netus et malesuada fames ac turpis egestas. Proin pharetra nonummy pede.</w:t>
      </w:r>
    </w:p>
    <w:p w14:paraId="0E807813" w14:textId="175BB789" w:rsidR="005576C8" w:rsidRPr="00F3257C" w:rsidRDefault="005576C8" w:rsidP="00F3257C">
      <w:pPr>
        <w:pStyle w:val="Heading5"/>
      </w:pPr>
      <w:r w:rsidRPr="00F3257C">
        <w:t>xxxxxxxxxxxxxxxxxxx</w:t>
      </w:r>
    </w:p>
    <w:p w14:paraId="2D86F500" w14:textId="7B1BF031" w:rsidR="00B02DE8" w:rsidRDefault="00A94898" w:rsidP="00B02DE8">
      <w:pPr>
        <w:pStyle w:val="PldgBodyText"/>
      </w:pPr>
      <w:r w:rsidRPr="00030373">
        <w:t>Lorem ipsum dolor sit amet, consectetuer adipiscing elit. Maecenas porttitor congue massa. Fusce posuere, magna sed pulvinar ultricies, purus lectus malesuada libero, sit amet commodo magna.</w:t>
      </w:r>
    </w:p>
    <w:p w14:paraId="4CEF2CE1" w14:textId="379272AB" w:rsidR="0045186A" w:rsidRPr="00030373" w:rsidRDefault="0045186A" w:rsidP="0045186A">
      <w:pPr>
        <w:pStyle w:val="PldgBodyText"/>
        <w:ind w:firstLine="0"/>
      </w:pPr>
      <w:r>
        <w:t>{%p endfor %}</w:t>
      </w:r>
    </w:p>
    <w:p w14:paraId="501C44D5" w14:textId="77777777" w:rsidR="00A94898" w:rsidRPr="00030373" w:rsidRDefault="00A94898" w:rsidP="00CE2478">
      <w:pPr>
        <w:pStyle w:val="Heading1"/>
      </w:pPr>
      <w:bookmarkStart w:id="7" w:name="_Toc18869265"/>
      <w:r w:rsidRPr="00030373">
        <w:t>Conclusion</w:t>
      </w:r>
      <w:bookmarkEnd w:id="7"/>
    </w:p>
    <w:p w14:paraId="3DF82AD1" w14:textId="77777777" w:rsidR="0045186A" w:rsidRDefault="00A94898" w:rsidP="0045186A">
      <w:pPr>
        <w:pStyle w:val="PldgBodyText"/>
      </w:pPr>
      <w:r w:rsidRPr="00030373">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030373">
        <w:rPr>
          <w:highlight w:val="yellow"/>
        </w:rPr>
        <w:t>xxxxx</w:t>
      </w:r>
      <w:r w:rsidR="005576C8" w:rsidRPr="00030373">
        <w:t>.</w:t>
      </w:r>
      <w:r w:rsidR="0045186A">
        <w:t xml:space="preserve"> </w:t>
      </w:r>
    </w:p>
    <w:p w14:paraId="6BD2CC8D" w14:textId="559D9D1C" w:rsidR="006A47A5" w:rsidRPr="00030373" w:rsidRDefault="0045186A" w:rsidP="0045186A">
      <w:pPr>
        <w:pStyle w:val="PldgBodyText"/>
      </w:pPr>
      <w:r>
        <w:t xml:space="preserve">The equities at bar </w:t>
      </w:r>
      <w:r w:rsidR="00A94898" w:rsidRPr="00030373">
        <w:t>inveigh forcefully against</w:t>
      </w:r>
      <w:r>
        <w:t xml:space="preserve"> </w:t>
      </w:r>
      <w:r w:rsidR="00A94898" w:rsidRPr="00030373">
        <w:t>/</w:t>
      </w:r>
      <w:r>
        <w:t xml:space="preserve"> </w:t>
      </w:r>
      <w:r w:rsidR="00A94898" w:rsidRPr="00030373">
        <w:t>imperative that / cry out for a resounding denial</w:t>
      </w:r>
      <w:r>
        <w:t xml:space="preserve"> </w:t>
      </w:r>
      <w:r w:rsidR="00A94898" w:rsidRPr="00030373">
        <w:t>/</w:t>
      </w:r>
      <w:r>
        <w:t xml:space="preserve"> </w:t>
      </w:r>
      <w:r w:rsidR="00A94898" w:rsidRPr="00030373">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030373">
        <w:rPr>
          <w:highlight w:val="yellow"/>
        </w:rPr>
        <w:t>xxxxx</w:t>
      </w:r>
      <w:r w:rsidR="00A94898" w:rsidRPr="00030373">
        <w:t xml:space="preserve"> should be denied with prejudice.</w:t>
      </w:r>
    </w:p>
    <w:p w14:paraId="3363C408" w14:textId="7C9364C2" w:rsidR="006A47A5" w:rsidRPr="00030373" w:rsidRDefault="006A47A5" w:rsidP="00D130A3">
      <w:r w:rsidRPr="00030373">
        <w:t>{%p endif %}</w:t>
      </w:r>
    </w:p>
    <w:p w14:paraId="5B2A111E" w14:textId="08422CFD" w:rsidR="006A47A5" w:rsidRPr="00030373" w:rsidRDefault="006A47A5" w:rsidP="00D130A3">
      <w:r w:rsidRPr="00030373">
        <w:t>{%p if doc.type == “Request for Judicial Notice” %}</w:t>
      </w:r>
    </w:p>
    <w:p w14:paraId="77DF886F" w14:textId="77777777" w:rsidR="006A47A5" w:rsidRPr="00030373" w:rsidRDefault="006A47A5" w:rsidP="00A94898">
      <w:pPr>
        <w:pStyle w:val="PldgBodyText"/>
      </w:pPr>
      <w:r w:rsidRPr="00030373">
        <w:lastRenderedPageBreak/>
        <w:t>Vivamus a tellus. Pellentesque habitant morbi tristique senectus et netus et malesuada fames ac turpis egestas. Proin pharetra nonummy pede. Mauris et orci. Aenean nec lorem.</w:t>
      </w:r>
    </w:p>
    <w:p w14:paraId="5581F0AD" w14:textId="77777777" w:rsidR="006A47A5" w:rsidRPr="00030373" w:rsidRDefault="006A47A5" w:rsidP="00A94898">
      <w:pPr>
        <w:pStyle w:val="PldgBodyText"/>
      </w:pPr>
      <w:r w:rsidRPr="00030373">
        <w:t>Lorem ipsum dolor sit amet, consectetuer adipiscing elit. Maecenas porttitor congue massa. Fusce posuere, magna sed pulvinar ultricies, purus lectus malesuada libero, sit amet commodo magna eros quis urna. Nunc viverra imperdiet enim. Fusce est.</w:t>
      </w:r>
    </w:p>
    <w:p w14:paraId="74FAFB7B" w14:textId="77777777" w:rsidR="006A47A5" w:rsidRPr="00030373" w:rsidRDefault="006A47A5" w:rsidP="00A94898">
      <w:pPr>
        <w:pStyle w:val="PldgBodyText"/>
      </w:pPr>
      <w:r w:rsidRPr="00030373">
        <w:t>In porttitor. Donec laoreet nonummy augue. Suspendisse dui purus, scelerisque at, vulputate vitae, pretium mattis, nunc. Mauris eget neque at sem venenatis eleifend. Ut nonummy.</w:t>
      </w:r>
    </w:p>
    <w:p w14:paraId="5B8E8755" w14:textId="6DC49CAE" w:rsidR="006A47A5" w:rsidRPr="00030373" w:rsidRDefault="006A47A5" w:rsidP="00D130A3">
      <w:r w:rsidRPr="00030373">
        <w:t>{%p endif %}</w:t>
      </w:r>
    </w:p>
    <w:p w14:paraId="7E6645F1" w14:textId="79D5738D" w:rsidR="006A47A5" w:rsidRPr="00030373" w:rsidRDefault="006A47A5" w:rsidP="00D130A3">
      <w:r w:rsidRPr="00030373">
        <w:t>{%p if doc.type == “Index of Exhibits” %}</w:t>
      </w:r>
    </w:p>
    <w:p w14:paraId="397E89B0" w14:textId="679C722D" w:rsidR="006A47A5" w:rsidRPr="0045186A" w:rsidRDefault="0045186A" w:rsidP="00A94898">
      <w:pPr>
        <w:pStyle w:val="PldgBodyText"/>
        <w:rPr>
          <w:highlight w:val="yellow"/>
        </w:rPr>
      </w:pPr>
      <w:r w:rsidRPr="0045186A">
        <w:rPr>
          <w:highlight w:val="yellow"/>
        </w:rPr>
        <w:t>xxxxx</w:t>
      </w:r>
    </w:p>
    <w:p w14:paraId="4674FC61" w14:textId="77777777" w:rsidR="006A47A5" w:rsidRPr="00030373" w:rsidRDefault="006A47A5" w:rsidP="00D130A3">
      <w:r w:rsidRPr="00030373">
        <w:t>{%p endif %}</w:t>
      </w:r>
    </w:p>
    <w:p w14:paraId="0CBED925" w14:textId="60D9D07F" w:rsidR="006A47A5" w:rsidRPr="00030373" w:rsidRDefault="006A47A5" w:rsidP="00D130A3">
      <w:r w:rsidRPr="00030373">
        <w:t>{%p if doc.type == “Proposed Order” %}</w:t>
      </w:r>
    </w:p>
    <w:p w14:paraId="295705C6" w14:textId="2069E6B2" w:rsidR="0045186A" w:rsidRPr="007468E3" w:rsidRDefault="0045186A" w:rsidP="007468E3">
      <w:pPr>
        <w:pStyle w:val="PldgBodyText"/>
      </w:pPr>
      <w:r w:rsidRPr="007468E3">
        <w:t xml:space="preserve">The </w:t>
      </w:r>
      <w:r w:rsidR="00B23060" w:rsidRPr="007468E3">
        <w:t>{{</w:t>
      </w:r>
      <w:r w:rsidR="00DB3B41">
        <w:t xml:space="preserve"> </w:t>
      </w:r>
      <w:r w:rsidR="00B23060" w:rsidRPr="007468E3">
        <w:t>doc.lm_proceeding_title</w:t>
      </w:r>
      <w:r w:rsidR="00DB3B41">
        <w:t xml:space="preserve"> </w:t>
      </w:r>
      <w:r w:rsidR="00B23060" w:rsidRPr="007468E3">
        <w:t>}}</w:t>
      </w:r>
      <w:r w:rsidRPr="007468E3">
        <w:t xml:space="preserve"> (</w:t>
      </w:r>
      <w:r w:rsidR="00B23060" w:rsidRPr="007468E3">
        <w:t>{{</w:t>
      </w:r>
      <w:r w:rsidR="00DB3B41">
        <w:t xml:space="preserve"> </w:t>
      </w:r>
      <w:r w:rsidR="00B23060" w:rsidRPr="007468E3">
        <w:t>doc.lm_proceeding_title_short</w:t>
      </w:r>
      <w:r w:rsidR="00DB3B41">
        <w:t xml:space="preserve"> </w:t>
      </w:r>
      <w:r w:rsidR="00B23060" w:rsidRPr="007468E3">
        <w:t>}}</w:t>
      </w:r>
      <w:r w:rsidRPr="007468E3">
        <w:t xml:space="preserve">) brought by </w:t>
      </w:r>
      <w:r w:rsidR="00B23060" w:rsidRPr="007468E3">
        <w:t>{{</w:t>
      </w:r>
      <w:r w:rsidR="00DB3B41">
        <w:t xml:space="preserve"> </w:t>
      </w:r>
      <w:r w:rsidR="009824F5" w:rsidRPr="007468E3">
        <w:t>doc.lm_proceeding_movant</w:t>
      </w:r>
      <w:r w:rsidR="00B23060" w:rsidRPr="007468E3">
        <w:t>.</w:t>
      </w:r>
      <w:r w:rsidR="00DB3B41">
        <w:t>party_</w:t>
      </w:r>
      <w:r w:rsidR="00B23060" w:rsidRPr="007468E3">
        <w:t>role|lower</w:t>
      </w:r>
      <w:r w:rsidR="00DB3B41">
        <w:t xml:space="preserve"> </w:t>
      </w:r>
      <w:r w:rsidR="00B23060" w:rsidRPr="007468E3">
        <w:t>}}</w:t>
      </w:r>
      <w:r w:rsidRPr="007468E3">
        <w:t xml:space="preserve"> </w:t>
      </w:r>
      <w:r w:rsidR="00B23060" w:rsidRPr="007468E3">
        <w:t>{{</w:t>
      </w:r>
      <w:r w:rsidR="00DB3B41">
        <w:t xml:space="preserve"> </w:t>
      </w:r>
      <w:r w:rsidR="009824F5" w:rsidRPr="007468E3">
        <w:t>doc.lm_proceeding_movant</w:t>
      </w:r>
      <w:r w:rsidR="00DB3B41">
        <w:t xml:space="preserve">.whole_name </w:t>
      </w:r>
      <w:r w:rsidR="00B23060" w:rsidRPr="007468E3">
        <w:t>}}</w:t>
      </w:r>
      <w:r w:rsidRPr="007468E3">
        <w:t xml:space="preserve"> (</w:t>
      </w:r>
      <w:r w:rsidR="00B23060" w:rsidRPr="007468E3">
        <w:t>{{</w:t>
      </w:r>
      <w:r w:rsidR="00DB3B41">
        <w:t xml:space="preserve"> </w:t>
      </w:r>
      <w:r w:rsidR="009824F5" w:rsidRPr="007468E3">
        <w:t>doc.lm_proceeding_movant</w:t>
      </w:r>
      <w:r w:rsidR="00B23060" w:rsidRPr="007468E3">
        <w:t>.short_name</w:t>
      </w:r>
      <w:r w:rsidR="00DB3B41">
        <w:t xml:space="preserve"> </w:t>
      </w:r>
      <w:r w:rsidR="00B23060" w:rsidRPr="007468E3">
        <w:t>}}</w:t>
      </w:r>
      <w:r w:rsidRPr="007468E3">
        <w:t xml:space="preserve">), </w:t>
      </w:r>
      <w:r w:rsidRPr="007468E3">
        <w:rPr>
          <w:highlight w:val="yellow"/>
        </w:rPr>
        <w:t xml:space="preserve">by and through its designated representative and executive director, Dennis Lanni (Lanni), </w:t>
      </w:r>
      <w:r w:rsidR="00B23060" w:rsidRPr="007468E3">
        <w:t>came before the Court</w:t>
      </w:r>
      <w:r w:rsidRPr="007468E3">
        <w:t xml:space="preserve"> on </w:t>
      </w:r>
      <w:r w:rsidR="00775ABF" w:rsidRPr="007468E3">
        <w:t>{% if hrg.date_is_uncertain %}TBD{% else %}{{hrg.date_with_weekday}}{% endif %}</w:t>
      </w:r>
      <w:r w:rsidR="00B23060" w:rsidRPr="007468E3">
        <w:t>, at {{hrg.time}} in Department {{hrg.dept}}</w:t>
      </w:r>
      <w:r w:rsidR="00D73863" w:rsidRPr="007468E3">
        <w:t xml:space="preserve">, </w:t>
      </w:r>
      <w:r w:rsidR="00B23060" w:rsidRPr="007468E3">
        <w:t>Hon</w:t>
      </w:r>
      <w:r w:rsidR="00D73863" w:rsidRPr="007468E3">
        <w:t xml:space="preserve">orable </w:t>
      </w:r>
      <w:r w:rsidR="00B23060" w:rsidRPr="007468E3">
        <w:t>{{hrg.judge}}</w:t>
      </w:r>
      <w:r w:rsidR="00D73863" w:rsidRPr="007468E3">
        <w:t xml:space="preserve"> presiding.</w:t>
      </w:r>
    </w:p>
    <w:p w14:paraId="0A85489C" w14:textId="07E88486" w:rsidR="0045186A" w:rsidRPr="00C60372" w:rsidRDefault="00D73863" w:rsidP="0045186A">
      <w:pPr>
        <w:pStyle w:val="PldgBodyText"/>
        <w:rPr>
          <w:rFonts w:ascii="Equity A" w:hAnsi="Equity A"/>
        </w:rPr>
      </w:pPr>
      <w:r>
        <w:rPr>
          <w:rFonts w:ascii="Equity A" w:hAnsi="Equity A"/>
        </w:rPr>
        <w:t>{{</w:t>
      </w:r>
      <w:r w:rsidR="00E7427D">
        <w:rPr>
          <w:rFonts w:ascii="Equity A" w:hAnsi="Equity A"/>
        </w:rPr>
        <w:t xml:space="preserve"> </w:t>
      </w:r>
      <w:r>
        <w:rPr>
          <w:rFonts w:ascii="Equity A" w:hAnsi="Equity A"/>
        </w:rPr>
        <w:t>author</w:t>
      </w:r>
      <w:r w:rsidR="00E7427D">
        <w:rPr>
          <w:rFonts w:ascii="Equity A" w:hAnsi="Equity A"/>
        </w:rPr>
        <w:t>[0]</w:t>
      </w:r>
      <w:r>
        <w:rPr>
          <w:rFonts w:ascii="Equity A" w:hAnsi="Equity A"/>
        </w:rPr>
        <w:t>.name.</w:t>
      </w:r>
      <w:r w:rsidR="00E7427D">
        <w:rPr>
          <w:rFonts w:ascii="Equity A" w:hAnsi="Equity A"/>
        </w:rPr>
        <w:t xml:space="preserve">full() </w:t>
      </w:r>
      <w:r>
        <w:rPr>
          <w:rFonts w:ascii="Equity A" w:hAnsi="Equity A"/>
        </w:rPr>
        <w:t>}}</w:t>
      </w:r>
      <w:r w:rsidR="0045186A" w:rsidRPr="00C60372">
        <w:rPr>
          <w:rFonts w:ascii="Equity A" w:hAnsi="Equity A"/>
        </w:rPr>
        <w:t xml:space="preserve"> of </w:t>
      </w:r>
      <w:r>
        <w:rPr>
          <w:rFonts w:ascii="Equity A" w:hAnsi="Equity A"/>
        </w:rPr>
        <w:t>{{</w:t>
      </w:r>
      <w:r w:rsidR="00E7427D">
        <w:rPr>
          <w:rFonts w:ascii="Equity A" w:hAnsi="Equity A"/>
        </w:rPr>
        <w:t xml:space="preserve"> </w:t>
      </w:r>
      <w:r>
        <w:rPr>
          <w:rFonts w:ascii="Equity A" w:hAnsi="Equity A"/>
        </w:rPr>
        <w:t>author</w:t>
      </w:r>
      <w:r w:rsidR="00E7427D">
        <w:rPr>
          <w:rFonts w:ascii="Equity A" w:hAnsi="Equity A"/>
        </w:rPr>
        <w:t>[0]</w:t>
      </w:r>
      <w:r>
        <w:rPr>
          <w:rFonts w:ascii="Equity A" w:hAnsi="Equity A"/>
        </w:rPr>
        <w:t>.law_firm</w:t>
      </w:r>
      <w:r w:rsidR="00E7427D">
        <w:rPr>
          <w:rFonts w:ascii="Equity A" w:hAnsi="Equity A"/>
        </w:rPr>
        <w:t xml:space="preserve"> </w:t>
      </w:r>
      <w:r>
        <w:rPr>
          <w:rFonts w:ascii="Equity A" w:hAnsi="Equity A"/>
        </w:rPr>
        <w:t>}}</w:t>
      </w:r>
      <w:r w:rsidR="0045186A" w:rsidRPr="00C60372">
        <w:rPr>
          <w:rFonts w:ascii="Equity A" w:hAnsi="Equity A"/>
        </w:rPr>
        <w:t xml:space="preserve"> appeared </w:t>
      </w:r>
      <w:r w:rsidR="0045186A" w:rsidRPr="00D73863">
        <w:rPr>
          <w:rFonts w:ascii="Equity A" w:hAnsi="Equity A"/>
          <w:highlight w:val="yellow"/>
        </w:rPr>
        <w:t xml:space="preserve">remotely </w:t>
      </w:r>
      <w:r w:rsidR="0045186A" w:rsidRPr="00C60372">
        <w:rPr>
          <w:rFonts w:ascii="Equity A" w:hAnsi="Equity A"/>
        </w:rPr>
        <w:t xml:space="preserve">for </w:t>
      </w:r>
      <w:r>
        <w:rPr>
          <w:rFonts w:ascii="Equity A" w:hAnsi="Equity A"/>
        </w:rPr>
        <w:t>{{</w:t>
      </w:r>
      <w:r w:rsidR="00E7427D">
        <w:rPr>
          <w:rFonts w:ascii="Equity A" w:hAnsi="Equity A"/>
        </w:rPr>
        <w:t xml:space="preserve"> </w:t>
      </w:r>
      <w:r w:rsidR="009824F5" w:rsidRPr="009824F5">
        <w:rPr>
          <w:rFonts w:ascii="Equity A" w:hAnsi="Equity A"/>
        </w:rPr>
        <w:t>doc.lm_proceeding_movant</w:t>
      </w:r>
      <w:r>
        <w:rPr>
          <w:rFonts w:ascii="Equity A" w:hAnsi="Equity A"/>
        </w:rPr>
        <w:t>.short_name</w:t>
      </w:r>
      <w:r w:rsidR="00E7427D">
        <w:rPr>
          <w:rFonts w:ascii="Equity A" w:hAnsi="Equity A"/>
        </w:rPr>
        <w:t xml:space="preserve"> </w:t>
      </w:r>
      <w:r>
        <w:rPr>
          <w:rFonts w:ascii="Equity A" w:hAnsi="Equity A"/>
        </w:rPr>
        <w:t>}}</w:t>
      </w:r>
      <w:r w:rsidR="0045186A" w:rsidRPr="00C60372">
        <w:rPr>
          <w:rFonts w:ascii="Equity A" w:hAnsi="Equity A"/>
        </w:rPr>
        <w:t>;</w:t>
      </w:r>
    </w:p>
    <w:p w14:paraId="363F4DAF"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AND --</w:t>
      </w:r>
    </w:p>
    <w:p w14:paraId="3593F137"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there were no other appearances</w:t>
      </w:r>
      <w:r>
        <w:rPr>
          <w:rFonts w:ascii="Equity A" w:eastAsia="Calibri" w:hAnsi="Equity A"/>
          <w:color w:val="auto"/>
          <w:u w:color="000000"/>
        </w:rPr>
        <w:t>.</w:t>
      </w:r>
    </w:p>
    <w:p w14:paraId="07999F21"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OR --</w:t>
      </w:r>
    </w:p>
    <w:p w14:paraId="2B7A67C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w:t>
      </w:r>
      <w:r w:rsidRPr="00D73863">
        <w:rPr>
          <w:rFonts w:ascii="Equity A" w:eastAsia="Calibri" w:hAnsi="Equity A"/>
          <w:color w:val="auto"/>
          <w:highlight w:val="yellow"/>
          <w:u w:color="000000"/>
        </w:rPr>
        <w:t>Angel Solis appeared in court / remotely for Petitioner City of Sacramento, a municipal corporation (the City);</w:t>
      </w:r>
    </w:p>
    <w:p w14:paraId="11EC9012"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Respondent Linda A. Fuller, in pro. per. (Fuller) appeared in court / remotely;</w:t>
      </w:r>
    </w:p>
    <w:p w14:paraId="3B5FB44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_________________________ also appeared remotely.</w:t>
      </w:r>
    </w:p>
    <w:p w14:paraId="61946C19"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HEREBY ORDERS as follows:</w:t>
      </w:r>
    </w:p>
    <w:p w14:paraId="2EAFB504" w14:textId="2D257AEF" w:rsidR="0045186A" w:rsidRPr="00D73863" w:rsidRDefault="0045186A" w:rsidP="00806D98">
      <w:pPr>
        <w:pStyle w:val="NumberedText"/>
        <w:numPr>
          <w:ilvl w:val="0"/>
          <w:numId w:val="9"/>
        </w:numPr>
      </w:pPr>
      <w:r w:rsidRPr="00D73863">
        <w:lastRenderedPageBreak/>
        <w:t xml:space="preserve">The </w:t>
      </w:r>
      <w:r w:rsidR="00D73863" w:rsidRPr="00D73863">
        <w:t>{{</w:t>
      </w:r>
      <w:r w:rsidR="00AC46D4">
        <w:t xml:space="preserve"> </w:t>
      </w:r>
      <w:r w:rsidR="00D73863" w:rsidRPr="00D73863">
        <w:t>doc.lm_proceeding_title_short</w:t>
      </w:r>
      <w:r w:rsidR="00AC46D4">
        <w:t xml:space="preserve"> </w:t>
      </w:r>
      <w:r w:rsidR="00D73863" w:rsidRPr="00D73863">
        <w:t xml:space="preserve">}} </w:t>
      </w:r>
      <w:r w:rsidRPr="00D73863">
        <w:t>is GRANTED in its entirety.</w:t>
      </w:r>
    </w:p>
    <w:p w14:paraId="25C02A7A" w14:textId="77777777" w:rsidR="0045186A" w:rsidRPr="00D73863" w:rsidRDefault="0045186A" w:rsidP="00D73863">
      <w:pPr>
        <w:pStyle w:val="NumberedText"/>
        <w:rPr>
          <w:highlight w:val="yellow"/>
        </w:rPr>
      </w:pPr>
      <w:r w:rsidRPr="00D73863">
        <w:rPr>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D73863" w:rsidRDefault="0045186A" w:rsidP="00D73863">
      <w:pPr>
        <w:pStyle w:val="NumberedText"/>
        <w:rPr>
          <w:highlight w:val="yellow"/>
        </w:rPr>
      </w:pPr>
      <w:r w:rsidRPr="00D73863">
        <w:rPr>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D73863" w:rsidRDefault="0045186A" w:rsidP="00D73863">
      <w:pPr>
        <w:pStyle w:val="NumberedText"/>
        <w:rPr>
          <w:highlight w:val="yellow"/>
        </w:rPr>
      </w:pPr>
      <w:r w:rsidRPr="00D73863">
        <w:rPr>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D73863" w:rsidRDefault="0045186A" w:rsidP="00D73863">
      <w:pPr>
        <w:pStyle w:val="NumberedText"/>
        <w:rPr>
          <w:highlight w:val="yellow"/>
        </w:rPr>
      </w:pPr>
      <w:r w:rsidRPr="00D73863">
        <w:rPr>
          <w:highlight w:val="yellow"/>
        </w:rPr>
        <w:t>The receivership in this matter is terminated and HGF Inc., along with its designated representative, Dennis Lanni, are fully discharged from their responsibilities as court-appointed receiver as of the date of this Order. Receiver shall complete any and all remaining administrative tasks necessary to complete its work.</w:t>
      </w:r>
    </w:p>
    <w:p w14:paraId="19DAF7AB" w14:textId="77777777" w:rsidR="0045186A" w:rsidRPr="00D73863" w:rsidRDefault="0045186A" w:rsidP="00D73863">
      <w:pPr>
        <w:pStyle w:val="NumberedText"/>
        <w:rPr>
          <w:highlight w:val="yellow"/>
        </w:rPr>
      </w:pPr>
      <w:r w:rsidRPr="00D73863">
        <w:rPr>
          <w:highlight w:val="yellow"/>
        </w:rPr>
        <w:t>The receivership bond is terminated and the surety exonerated, as there are no outstanding liabilities or claims against the receivership estate after payment of those set forth hereinabove.</w:t>
      </w:r>
    </w:p>
    <w:p w14:paraId="005C1592" w14:textId="77777777" w:rsidR="0045186A" w:rsidRPr="00D73863" w:rsidRDefault="0045186A" w:rsidP="00D73863">
      <w:pPr>
        <w:pStyle w:val="NumberedText"/>
        <w:rPr>
          <w:highlight w:val="yellow"/>
        </w:rPr>
      </w:pPr>
      <w:r w:rsidRPr="00D73863">
        <w:rPr>
          <w:highlight w:val="yellow"/>
        </w:rPr>
        <w:t>This Order is binding on all parties to the receivership, as well as all others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D73863" w:rsidRDefault="0045186A" w:rsidP="00D73863">
      <w:pPr>
        <w:pStyle w:val="NumberedText"/>
        <w:rPr>
          <w:highlight w:val="yellow"/>
        </w:rPr>
      </w:pPr>
      <w:r w:rsidRPr="00D73863">
        <w:rPr>
          <w:highlight w:val="yellow"/>
        </w:rPr>
        <w:t xml:space="preserve">The actions of Receiver are approved and ratified, thus Receiver is freed from any potential liability. Receiver is not to be found liable in its capacity as Receiver, and under no circumstances is Dennis Lanni to be found liable in his personal capacity. This Order will serve as res judicata to any subsequent challenge – in this action or in any subsequent legal action – to Receiver’s actions undertaken </w:t>
      </w:r>
      <w:r w:rsidRPr="00D73863">
        <w:rPr>
          <w:highlight w:val="yellow"/>
        </w:rPr>
        <w:lastRenderedPageBreak/>
        <w:t>over the course of the receivership, and any challenges to the Receiver’s work, or to this Court’s oversight and direction on that work are barred.</w:t>
      </w:r>
    </w:p>
    <w:p w14:paraId="059E6FD7" w14:textId="68C79EF8" w:rsidR="0045186A" w:rsidRDefault="0045186A" w:rsidP="00D73863">
      <w:pPr>
        <w:pStyle w:val="NumberedText"/>
        <w:rPr>
          <w:highlight w:val="yellow"/>
        </w:rPr>
      </w:pPr>
      <w:r w:rsidRPr="00D73863">
        <w:rPr>
          <w:highlight w:val="yellow"/>
        </w:rPr>
        <w:t>This Order will serve to fully terminate the receivership. The Court retains jurisdiction to reactivate the receivership for a period of 18 months pursuant to the terms of Health and Safety Code section 17980.7(c)(10).</w:t>
      </w:r>
    </w:p>
    <w:p w14:paraId="32C20E78" w14:textId="0B3DB271" w:rsidR="00D73863" w:rsidRPr="00D73863" w:rsidRDefault="00D73863" w:rsidP="00D73863">
      <w:pPr>
        <w:pStyle w:val="NumberedText"/>
        <w:rPr>
          <w:highlight w:val="yellow"/>
        </w:rPr>
      </w:pPr>
      <w:r>
        <w:rPr>
          <w:highlight w:val="yellow"/>
        </w:rPr>
        <w:t>xxxxx</w:t>
      </w:r>
    </w:p>
    <w:p w14:paraId="2A353DD5" w14:textId="77777777" w:rsidR="0045186A" w:rsidRPr="00D73863" w:rsidRDefault="0045186A" w:rsidP="00D73863">
      <w:pPr>
        <w:pStyle w:val="NumberedText"/>
        <w:keepNext/>
        <w:keepLines/>
      </w:pPr>
      <w:r w:rsidRPr="00D73863">
        <w:t>This order is effective immediately.</w:t>
      </w:r>
    </w:p>
    <w:p w14:paraId="5791ED18" w14:textId="77777777" w:rsidR="0045186A" w:rsidRPr="00C60372" w:rsidRDefault="0045186A" w:rsidP="007468E3">
      <w:pPr>
        <w:pStyle w:val="PldgBodyText"/>
      </w:pPr>
      <w:r w:rsidRPr="00C60372">
        <w:t>SO ORDERED.</w:t>
      </w:r>
    </w:p>
    <w:p w14:paraId="14418DF5" w14:textId="596B9081" w:rsidR="0045186A" w:rsidRPr="00C60372" w:rsidRDefault="0045186A" w:rsidP="007468E3">
      <w:pPr>
        <w:keepNext/>
        <w:keepLines/>
        <w:tabs>
          <w:tab w:val="left" w:pos="4860"/>
        </w:tabs>
        <w:spacing w:before="160" w:line="240" w:lineRule="auto"/>
        <w:ind w:right="-86"/>
        <w:rPr>
          <w:rFonts w:ascii="Equity A" w:eastAsia="Calibri" w:hAnsi="Equity A"/>
          <w:bCs/>
          <w:color w:val="000000"/>
          <w:u w:color="000000"/>
        </w:rPr>
      </w:pPr>
      <w:r w:rsidRPr="00C60372">
        <w:rPr>
          <w:rFonts w:ascii="Equity A" w:eastAsia="Calibri" w:hAnsi="Equity A"/>
          <w:bCs/>
          <w:color w:val="000000"/>
          <w:u w:color="000000"/>
        </w:rPr>
        <w:t>Dated: __________________</w:t>
      </w:r>
      <w:r w:rsidRPr="00C60372">
        <w:rPr>
          <w:rFonts w:ascii="Equity A" w:eastAsia="Calibri" w:hAnsi="Equity A"/>
          <w:bCs/>
          <w:color w:val="000000"/>
          <w:u w:color="000000"/>
        </w:rPr>
        <w:tab/>
        <w:t>_________________________</w:t>
      </w:r>
    </w:p>
    <w:p w14:paraId="31EFBA7C" w14:textId="09F2D7B4" w:rsidR="0045186A" w:rsidRPr="00C60372" w:rsidRDefault="0045186A" w:rsidP="00D73863">
      <w:pPr>
        <w:keepNext/>
        <w:keepLines/>
        <w:ind w:left="4867"/>
        <w:rPr>
          <w:rFonts w:ascii="Equity A" w:hAnsi="Equity A"/>
          <w:color w:val="000000"/>
          <w:u w:color="000000"/>
        </w:rPr>
      </w:pPr>
      <w:r w:rsidRPr="00C60372">
        <w:rPr>
          <w:rFonts w:ascii="Equity A" w:eastAsia="Calibri" w:hAnsi="Equity A"/>
          <w:color w:val="000000"/>
          <w:u w:color="000000"/>
        </w:rPr>
        <w:t xml:space="preserve">Hon. </w:t>
      </w:r>
      <w:r w:rsidR="00D73863">
        <w:rPr>
          <w:rFonts w:ascii="Equity A" w:hAnsi="Equity A"/>
          <w:color w:val="000000"/>
          <w:u w:color="000000"/>
        </w:rPr>
        <w:t>{{hrg.judge}}</w:t>
      </w:r>
    </w:p>
    <w:p w14:paraId="54D1EFA7" w14:textId="77777777" w:rsidR="0045186A" w:rsidRPr="00C60372" w:rsidRDefault="0045186A" w:rsidP="00D73863">
      <w:pPr>
        <w:keepNext/>
        <w:keepLines/>
        <w:spacing w:line="240" w:lineRule="auto"/>
        <w:ind w:left="4860"/>
        <w:rPr>
          <w:rFonts w:ascii="Equity A" w:eastAsia="Calibri" w:hAnsi="Equity A"/>
          <w:color w:val="000000"/>
          <w:u w:color="000000"/>
        </w:rPr>
      </w:pPr>
      <w:r w:rsidRPr="00C60372">
        <w:rPr>
          <w:rFonts w:ascii="Equity A" w:hAnsi="Equity A"/>
          <w:color w:val="000000"/>
          <w:u w:color="000000"/>
        </w:rPr>
        <w:t xml:space="preserve">Superior Court </w:t>
      </w:r>
      <w:r w:rsidRPr="00C60372">
        <w:rPr>
          <w:rFonts w:ascii="Equity A" w:eastAsia="Calibri" w:hAnsi="Equity A"/>
          <w:color w:val="000000"/>
          <w:u w:color="000000"/>
        </w:rPr>
        <w:t>Judge</w:t>
      </w:r>
    </w:p>
    <w:p w14:paraId="7E78B340" w14:textId="77777777" w:rsidR="0045186A" w:rsidRPr="00C60372" w:rsidRDefault="0045186A" w:rsidP="00D73863">
      <w:pPr>
        <w:keepNext/>
        <w:keepLines/>
        <w:spacing w:line="240" w:lineRule="auto"/>
        <w:rPr>
          <w:rFonts w:ascii="Equity A" w:eastAsia="Calibri" w:hAnsi="Equity A"/>
          <w:color w:val="000000"/>
          <w:u w:color="000000"/>
        </w:rPr>
      </w:pPr>
    </w:p>
    <w:p w14:paraId="77818965" w14:textId="6A8DF3CC"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color w:val="000000"/>
          <w:u w:color="000000"/>
        </w:rPr>
        <w:t>[</w:t>
      </w:r>
      <w:r w:rsidRPr="00C60372">
        <w:rPr>
          <w:rFonts w:ascii="Equity A" w:eastAsia="Calibri" w:hAnsi="Equity A"/>
          <w:i/>
          <w:iCs/>
          <w:color w:val="000000"/>
          <w:u w:color="000000"/>
        </w:rPr>
        <w:t xml:space="preserve">Submitted by </w:t>
      </w:r>
      <w:r w:rsidR="00D73863">
        <w:rPr>
          <w:rFonts w:ascii="Equity A" w:eastAsia="Calibri" w:hAnsi="Equity A"/>
          <w:i/>
          <w:iCs/>
          <w:color w:val="000000"/>
          <w:u w:color="000000"/>
        </w:rPr>
        <w:t>{{</w:t>
      </w:r>
      <w:r w:rsidR="00E7427D">
        <w:rPr>
          <w:rFonts w:ascii="Equity A" w:eastAsia="Calibri" w:hAnsi="Equity A"/>
          <w:i/>
          <w:iCs/>
          <w:color w:val="000000"/>
          <w:u w:color="000000"/>
        </w:rPr>
        <w:t xml:space="preserve"> </w:t>
      </w:r>
      <w:r w:rsidR="00D73863">
        <w:rPr>
          <w:rFonts w:ascii="Equity A" w:eastAsia="Calibri" w:hAnsi="Equity A"/>
          <w:i/>
          <w:iCs/>
          <w:color w:val="000000"/>
          <w:u w:color="000000"/>
        </w:rPr>
        <w:t>author</w:t>
      </w:r>
      <w:r w:rsidR="00E7427D">
        <w:rPr>
          <w:rFonts w:ascii="Equity A" w:eastAsia="Calibri" w:hAnsi="Equity A"/>
          <w:i/>
          <w:iCs/>
          <w:color w:val="000000"/>
          <w:u w:color="000000"/>
        </w:rPr>
        <w:t>[0]</w:t>
      </w:r>
      <w:r w:rsidR="00D73863">
        <w:rPr>
          <w:rFonts w:ascii="Equity A" w:eastAsia="Calibri" w:hAnsi="Equity A"/>
          <w:i/>
          <w:iCs/>
          <w:color w:val="000000"/>
          <w:u w:color="000000"/>
        </w:rPr>
        <w:t>.law_firm</w:t>
      </w:r>
      <w:r w:rsidR="00E7427D">
        <w:rPr>
          <w:rFonts w:ascii="Equity A" w:eastAsia="Calibri" w:hAnsi="Equity A"/>
          <w:i/>
          <w:iCs/>
          <w:color w:val="000000"/>
          <w:u w:color="000000"/>
        </w:rPr>
        <w:t xml:space="preserve"> </w:t>
      </w:r>
      <w:r w:rsidR="00D73863">
        <w:rPr>
          <w:rFonts w:ascii="Equity A" w:eastAsia="Calibri" w:hAnsi="Equity A"/>
          <w:i/>
          <w:iCs/>
          <w:color w:val="000000"/>
          <w:u w:color="000000"/>
        </w:rPr>
        <w:t>}}</w:t>
      </w:r>
      <w:r w:rsidRPr="00C60372">
        <w:rPr>
          <w:rFonts w:ascii="Equity A" w:eastAsia="Calibri" w:hAnsi="Equity A"/>
          <w:i/>
          <w:iCs/>
          <w:color w:val="000000"/>
          <w:u w:color="000000"/>
        </w:rPr>
        <w:t>,</w:t>
      </w:r>
    </w:p>
    <w:p w14:paraId="3F80DE4E" w14:textId="32099F8A"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i/>
          <w:iCs/>
          <w:color w:val="000000"/>
          <w:u w:color="000000"/>
        </w:rPr>
        <w:t xml:space="preserve">Counsel for </w:t>
      </w:r>
      <w:r w:rsidR="00D73863" w:rsidRPr="00D73863">
        <w:rPr>
          <w:rFonts w:ascii="Equity A" w:eastAsia="Calibri" w:hAnsi="Equity A"/>
          <w:i/>
          <w:iCs/>
          <w:color w:val="000000"/>
          <w:u w:color="000000"/>
        </w:rPr>
        <w:t>{{</w:t>
      </w:r>
      <w:r w:rsidR="00E7427D">
        <w:rPr>
          <w:rFonts w:ascii="Equity A" w:eastAsia="Calibri" w:hAnsi="Equity A"/>
          <w:i/>
          <w:iCs/>
          <w:color w:val="000000"/>
          <w:u w:color="000000"/>
        </w:rPr>
        <w:t xml:space="preserve"> </w:t>
      </w:r>
      <w:r w:rsidR="009824F5" w:rsidRPr="009824F5">
        <w:rPr>
          <w:rFonts w:ascii="Equity A" w:eastAsia="Calibri" w:hAnsi="Equity A"/>
          <w:i/>
          <w:iCs/>
          <w:color w:val="000000"/>
          <w:u w:color="000000"/>
        </w:rPr>
        <w:t>doc.lm_proceeding_movant</w:t>
      </w:r>
      <w:r w:rsidR="00D73863" w:rsidRPr="00D73863">
        <w:rPr>
          <w:rFonts w:ascii="Equity A" w:eastAsia="Calibri" w:hAnsi="Equity A"/>
          <w:i/>
          <w:iCs/>
          <w:color w:val="000000"/>
          <w:u w:color="000000"/>
        </w:rPr>
        <w:t>.short_name</w:t>
      </w:r>
      <w:r w:rsidR="00E7427D">
        <w:rPr>
          <w:rFonts w:ascii="Equity A" w:eastAsia="Calibri" w:hAnsi="Equity A"/>
          <w:i/>
          <w:iCs/>
          <w:color w:val="000000"/>
          <w:u w:color="000000"/>
        </w:rPr>
        <w:t xml:space="preserve"> </w:t>
      </w:r>
      <w:r w:rsidR="00D73863" w:rsidRPr="00D73863">
        <w:rPr>
          <w:rFonts w:ascii="Equity A" w:eastAsia="Calibri" w:hAnsi="Equity A"/>
          <w:i/>
          <w:iCs/>
          <w:color w:val="000000"/>
          <w:u w:color="000000"/>
        </w:rPr>
        <w:t>}}</w:t>
      </w:r>
      <w:r w:rsidRPr="00C60372">
        <w:rPr>
          <w:rFonts w:ascii="Equity A" w:eastAsia="Calibri" w:hAnsi="Equity A"/>
          <w:color w:val="000000"/>
          <w:u w:color="000000"/>
        </w:rPr>
        <w:t>]</w:t>
      </w:r>
    </w:p>
    <w:p w14:paraId="0EF49BB1" w14:textId="77777777" w:rsidR="006A47A5" w:rsidRPr="00030373" w:rsidRDefault="006A47A5" w:rsidP="00D130A3">
      <w:r w:rsidRPr="00030373">
        <w:t>{%p endif %}</w:t>
      </w:r>
    </w:p>
    <w:p w14:paraId="1F208157" w14:textId="307B48B0" w:rsidR="006A47A5" w:rsidRPr="00030373" w:rsidRDefault="006A47A5" w:rsidP="00D130A3">
      <w:r w:rsidRPr="00030373">
        <w:t>{%p if doc.type == “Proof of Service” %}</w:t>
      </w:r>
    </w:p>
    <w:p w14:paraId="3879DE9D" w14:textId="365DFDF5" w:rsidR="009302B7" w:rsidRDefault="006A47A5" w:rsidP="009302B7">
      <w:pPr>
        <w:pStyle w:val="PldgBodyText"/>
      </w:pPr>
      <w:r w:rsidRPr="00030373">
        <w:t>Vivamus a tellus. Pellentesque habitant morbi tristique senectus et netus et malesuada fames ac turpis egestas. Proin pharetra nonummy pede. Mauris et orci. Aenean nec lorem.</w:t>
      </w:r>
    </w:p>
    <w:p w14:paraId="4776455C" w14:textId="360ACA30" w:rsidR="009302B7" w:rsidRPr="00B91BE7" w:rsidRDefault="009302B7" w:rsidP="009302B7">
      <w:pPr>
        <w:pStyle w:val="PldgBodyText"/>
        <w:rPr>
          <w:b/>
          <w:bCs/>
        </w:rPr>
      </w:pPr>
      <w:r w:rsidRPr="00B91BE7">
        <w:rPr>
          <w:b/>
          <w:bCs/>
        </w:rPr>
        <w:t>Personal Service</w:t>
      </w:r>
    </w:p>
    <w:p w14:paraId="1F4FB6E3" w14:textId="14B808B0" w:rsidR="009302B7" w:rsidRDefault="00B91BE7" w:rsidP="009302B7">
      <w:pPr>
        <w:pStyle w:val="PldgBodyText"/>
      </w:pPr>
      <w:r>
        <w:t xml:space="preserve">Pursuant to CCP § 1011, </w:t>
      </w:r>
      <w:r w:rsidR="009302B7">
        <w:t>I personally delivered or presented the envelope or package to the person(s) or entity(ies)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B91BE7" w:rsidRDefault="009302B7" w:rsidP="009302B7">
      <w:pPr>
        <w:pStyle w:val="PldgBodyText"/>
        <w:rPr>
          <w:b/>
          <w:bCs/>
        </w:rPr>
      </w:pPr>
      <w:r w:rsidRPr="00B91BE7">
        <w:rPr>
          <w:b/>
          <w:bCs/>
        </w:rPr>
        <w:t>Messenger</w:t>
      </w:r>
      <w:r w:rsidR="00B91BE7" w:rsidRPr="00B91BE7">
        <w:rPr>
          <w:b/>
          <w:bCs/>
        </w:rPr>
        <w:t xml:space="preserve"> Service</w:t>
      </w:r>
    </w:p>
    <w:p w14:paraId="23BF4836" w14:textId="234EAFBF" w:rsidR="00B91BE7" w:rsidRDefault="00B91BE7" w:rsidP="00B91BE7">
      <w:pPr>
        <w:pStyle w:val="PldgBodyText"/>
      </w:pPr>
      <w:r>
        <w:lastRenderedPageBreak/>
        <w:t xml:space="preserve">Pursuant to CCP § 1011(a), </w:t>
      </w:r>
      <w:r w:rsidR="009302B7">
        <w:t>I served the document(s) in a sealed envelope or package and provided it to a professional messenger service to be personally served on the person(s) or entity(ies) at the address(es) listed below. A separate Declaration of Messenger is furnished below my signature block.</w:t>
      </w:r>
    </w:p>
    <w:p w14:paraId="79E5E87B" w14:textId="13B98FA2" w:rsidR="009302B7" w:rsidRPr="00B91BE7" w:rsidRDefault="009302B7" w:rsidP="009302B7">
      <w:pPr>
        <w:pStyle w:val="PldgBodyText"/>
        <w:rPr>
          <w:b/>
          <w:bCs/>
        </w:rPr>
      </w:pPr>
      <w:r w:rsidRPr="00B91BE7">
        <w:rPr>
          <w:b/>
          <w:bCs/>
        </w:rPr>
        <w:t>USPS Priority Mail Express</w:t>
      </w:r>
    </w:p>
    <w:p w14:paraId="26DED510" w14:textId="585B7369" w:rsidR="009302B7" w:rsidRDefault="00B91BE7" w:rsidP="009302B7">
      <w:pPr>
        <w:pStyle w:val="PldgBodyText"/>
      </w:pPr>
      <w:r>
        <w:t xml:space="preserve">Pursuant to CCP §§ 1013(c) and 1013(d), </w:t>
      </w:r>
      <w:r w:rsidR="009302B7">
        <w:t>I enclosed the document(s) in a sealed Priority Mail Express envelope or package provided by the United States Postal Service, with Priority Mail Express postage paid, addressed to the person(s) or entity(ies) at the address(es) listed below, and deposited it with a post office, mailbox, subpost office, substation, or mail chute, or other like facility regularly maintained by the United States Postal Service for receipt of Express Mail.</w:t>
      </w:r>
    </w:p>
    <w:p w14:paraId="782FF016" w14:textId="5292155A" w:rsidR="009302B7" w:rsidRPr="00B91BE7" w:rsidRDefault="009302B7" w:rsidP="009302B7">
      <w:pPr>
        <w:pStyle w:val="PldgBodyText"/>
        <w:rPr>
          <w:b/>
          <w:bCs/>
        </w:rPr>
      </w:pPr>
      <w:r w:rsidRPr="00B91BE7">
        <w:rPr>
          <w:b/>
          <w:bCs/>
        </w:rPr>
        <w:t>Overnight Delivery Carrier</w:t>
      </w:r>
    </w:p>
    <w:p w14:paraId="621A68B6" w14:textId="1AE7FEA5" w:rsidR="009302B7" w:rsidRDefault="00B91BE7" w:rsidP="009302B7">
      <w:pPr>
        <w:pStyle w:val="PldgBodyText"/>
      </w:pPr>
      <w:r>
        <w:t xml:space="preserve">Pursuant to CCP § 1013(c), </w:t>
      </w:r>
      <w:r w:rsidR="009302B7">
        <w:t>I enclosed the document(s) in a sealed envelope or package provided by an overnight delivery carrier, with delivery fees paid or provided for, addressed to the person(s) or entity(ies) at the address(es) listed below. I placed the envelope or package for collection and overnight delivery at an office or a regularly utilized drop box of the overnight delivery carrier.</w:t>
      </w:r>
    </w:p>
    <w:p w14:paraId="6A9EE3F3" w14:textId="4A142919" w:rsidR="009302B7" w:rsidRPr="00B91BE7" w:rsidRDefault="009302B7" w:rsidP="009302B7">
      <w:pPr>
        <w:pStyle w:val="PldgBodyText"/>
        <w:rPr>
          <w:b/>
          <w:bCs/>
        </w:rPr>
      </w:pPr>
      <w:r w:rsidRPr="00B91BE7">
        <w:rPr>
          <w:b/>
          <w:bCs/>
        </w:rPr>
        <w:t>USPS First-Class Mail (placed for mailing)</w:t>
      </w:r>
    </w:p>
    <w:p w14:paraId="503DCB57" w14:textId="77777777" w:rsidR="00B91BE7" w:rsidRDefault="00B91BE7" w:rsidP="00B91BE7">
      <w:pPr>
        <w:pStyle w:val="PldgBodyText"/>
      </w:pPr>
      <w:r>
        <w:t xml:space="preserve">Pursuant to CCP §§ 1013(a) and 1013a(3), </w:t>
      </w:r>
      <w:r w:rsidR="009302B7">
        <w:t>I enclosed the document(s) in a sealed envelope or package addressed to the person(s) or entity(ies)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B91BE7" w:rsidRDefault="009302B7" w:rsidP="00B91BE7">
      <w:pPr>
        <w:pStyle w:val="PldgBodyText"/>
        <w:rPr>
          <w:b/>
          <w:bCs/>
        </w:rPr>
      </w:pPr>
      <w:r w:rsidRPr="00B91BE7">
        <w:rPr>
          <w:b/>
          <w:bCs/>
        </w:rPr>
        <w:t>USPS First-Class Mail (deposited with USPS)</w:t>
      </w:r>
    </w:p>
    <w:p w14:paraId="2D43F9EF" w14:textId="2FCB4153"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2B4BFABF" w14:textId="71BFE3A9" w:rsidR="009302B7" w:rsidRPr="00B91BE7" w:rsidRDefault="009302B7" w:rsidP="009302B7">
      <w:pPr>
        <w:pStyle w:val="PldgBodyText"/>
        <w:rPr>
          <w:b/>
          <w:bCs/>
        </w:rPr>
      </w:pPr>
      <w:r w:rsidRPr="00B91BE7">
        <w:rPr>
          <w:b/>
          <w:bCs/>
        </w:rPr>
        <w:t>USPS First-Class Certified Mai</w:t>
      </w:r>
      <w:r w:rsidR="00B91BE7" w:rsidRPr="00B91BE7">
        <w:rPr>
          <w:b/>
          <w:bCs/>
        </w:rPr>
        <w:t>l</w:t>
      </w:r>
    </w:p>
    <w:p w14:paraId="1CDF308E" w14:textId="002BC20F" w:rsidR="009302B7" w:rsidRDefault="00B91BE7" w:rsidP="009302B7">
      <w:pPr>
        <w:pStyle w:val="PldgBodyText"/>
      </w:pPr>
      <w:r>
        <w:lastRenderedPageBreak/>
        <w:t xml:space="preserve">Pursuant to CCP §§ 1013(a), 1013(b), 1013a(1), 1013a(2), and 1020(a), </w:t>
      </w:r>
      <w:r w:rsidR="009302B7">
        <w:t>I enclosed the document(s) in a sealed envelope or package, with USPS First-Class Mail, Certified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F0A29CC" w14:textId="3C34C2CE" w:rsidR="009302B7" w:rsidRPr="00B91BE7" w:rsidRDefault="009302B7" w:rsidP="009302B7">
      <w:pPr>
        <w:pStyle w:val="PldgBodyText"/>
        <w:rPr>
          <w:b/>
          <w:bCs/>
        </w:rPr>
      </w:pPr>
      <w:r w:rsidRPr="00B91BE7">
        <w:rPr>
          <w:b/>
          <w:bCs/>
        </w:rPr>
        <w:t>USPS First-Class Mail, Certified, Return Receipt Requested</w:t>
      </w:r>
    </w:p>
    <w:p w14:paraId="13F2306F" w14:textId="130524D3" w:rsidR="009302B7" w:rsidRDefault="00B91BE7" w:rsidP="009302B7">
      <w:pPr>
        <w:pStyle w:val="PldgBodyText"/>
      </w:pPr>
      <w:r>
        <w:t xml:space="preserve">Pursuant to CCP §§ 1013(a), 1013(b), 1013a(1), 1013a(2), and 1020(a), </w:t>
      </w:r>
      <w:r w:rsidR="009302B7">
        <w:t>I enclosed the document(s) in a sealed envelope or package, with USPS First-Class Mail, Certified, Return Receipt Requested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9539CF2" w14:textId="5D23ED9C" w:rsidR="009302B7" w:rsidRPr="00B91BE7" w:rsidRDefault="009302B7" w:rsidP="009302B7">
      <w:pPr>
        <w:pStyle w:val="PldgBodyText"/>
        <w:rPr>
          <w:b/>
          <w:bCs/>
        </w:rPr>
      </w:pPr>
      <w:r w:rsidRPr="00B91BE7">
        <w:rPr>
          <w:b/>
          <w:bCs/>
        </w:rPr>
        <w:t>USPS First-Class Mail, Tracked</w:t>
      </w:r>
    </w:p>
    <w:p w14:paraId="67B8A5B6" w14:textId="2DF32292"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4C1381CD" w14:textId="6C7274A3" w:rsidR="009302B7" w:rsidRPr="009302B7" w:rsidRDefault="009302B7" w:rsidP="009302B7">
      <w:pPr>
        <w:pStyle w:val="PldgBodyText"/>
        <w:rPr>
          <w:b/>
          <w:bCs/>
        </w:rPr>
      </w:pPr>
      <w:r w:rsidRPr="009302B7">
        <w:rPr>
          <w:b/>
          <w:bCs/>
        </w:rPr>
        <w:t>USPS First-Class Registered Mail</w:t>
      </w:r>
    </w:p>
    <w:p w14:paraId="2367613A" w14:textId="1B215F94" w:rsidR="009302B7" w:rsidRDefault="009302B7" w:rsidP="009302B7">
      <w:pPr>
        <w:pStyle w:val="PldgBodyText"/>
      </w:pPr>
      <w:r>
        <w:t>Pursuant to CCP § 1020(a), I enclosed the document(s) in a sealed Priority Mail envelope or package provided by the United States Postal Service, with Priority Mail postage thereon fully prepaid,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5CB0CA05" w14:textId="2E4FCC71" w:rsidR="009302B7" w:rsidRPr="009302B7" w:rsidRDefault="009302B7" w:rsidP="009302B7">
      <w:pPr>
        <w:pStyle w:val="PldgBodyText"/>
        <w:rPr>
          <w:b/>
          <w:bCs/>
        </w:rPr>
      </w:pPr>
      <w:r w:rsidRPr="009302B7">
        <w:rPr>
          <w:b/>
          <w:bCs/>
        </w:rPr>
        <w:t>USPS Priority Mail?</w:t>
      </w:r>
    </w:p>
    <w:p w14:paraId="184B4743" w14:textId="1AF9981B" w:rsidR="009302B7" w:rsidRDefault="009302B7" w:rsidP="009302B7">
      <w:pPr>
        <w:pStyle w:val="PldgBodyText"/>
      </w:pPr>
      <w:r>
        <w:t xml:space="preserve">I enclosed the document(s) in a sealed Priority Mail envelope or package provided by the United States Postal Service, with Priority Mail postage paid, addressed to the person(s) or entity(ies) at the address(es) listed below, and deposited it with a post office, mailbox, subpost office, substation, or mail </w:t>
      </w:r>
      <w:r>
        <w:lastRenderedPageBreak/>
        <w:t>chute, or other like facility regularly maintained by the United States Postal Service for receipt of Priority Mail.</w:t>
      </w:r>
    </w:p>
    <w:p w14:paraId="45F487F3" w14:textId="1B86AA98" w:rsidR="009302B7" w:rsidRPr="009302B7" w:rsidRDefault="009302B7" w:rsidP="009302B7">
      <w:pPr>
        <w:pStyle w:val="PldgBodyText"/>
        <w:rPr>
          <w:b/>
          <w:bCs/>
        </w:rPr>
      </w:pPr>
      <w:r w:rsidRPr="009302B7">
        <w:rPr>
          <w:b/>
          <w:bCs/>
        </w:rPr>
        <w:t>Facsimile</w:t>
      </w:r>
    </w:p>
    <w:p w14:paraId="51105C01" w14:textId="11654A07" w:rsidR="009302B7" w:rsidRDefault="009302B7" w:rsidP="009302B7">
      <w:pPr>
        <w:pStyle w:val="PldgBodyText"/>
      </w:pPr>
      <w:r>
        <w:t>Pursuant to CCP §§ 1013(e) and 1013(f), and based on an agreement of the parties to accept service by fax transmission, I faxed the document(s) to the person(s) or entity(ies) at the fax number(s) listed below. No error was reported by the fax machine/service that I used. A copy of the record of the fax transmission, which I printed out, is attached hereto.</w:t>
      </w:r>
    </w:p>
    <w:p w14:paraId="0E868CF3" w14:textId="14C62AD1" w:rsidR="009302B7" w:rsidRPr="009302B7" w:rsidRDefault="009302B7" w:rsidP="009302B7">
      <w:pPr>
        <w:pStyle w:val="PldgBodyText"/>
      </w:pPr>
      <w:r w:rsidRPr="009302B7">
        <w:rPr>
          <w:b/>
          <w:bCs/>
        </w:rPr>
        <w:t>Electronic Service (per Agreement/Consent)</w:t>
      </w:r>
    </w:p>
    <w:p w14:paraId="5AD9F302" w14:textId="4A466C66" w:rsidR="009302B7" w:rsidRDefault="009302B7" w:rsidP="009302B7">
      <w:pPr>
        <w:pStyle w:val="PldgBodyText"/>
      </w:pPr>
      <w:r>
        <w:t xml:space="preserve">Pursuant to </w:t>
      </w:r>
      <w:r w:rsidRPr="009302B7">
        <w:rPr>
          <w:highlight w:val="yellow"/>
        </w:rPr>
        <w:t xml:space="preserve">CCP § 1010.6; Cal. Rules of Court, rule 2.251 </w:t>
      </w:r>
      <w:r>
        <w:t>and under the express agreement of all parties hereto, or as otherwise authorized by law, I electronically served by transmitting an email from my email address – Anthony@DanielsonKim.com – to the party(ies) or person(s) at the electronic service address(es) listed below. I attached complete, true, and correct PDF copies of the document(s) to the email. The subject line of the email commenced with the words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9302B7" w:rsidRDefault="009302B7" w:rsidP="009302B7">
      <w:pPr>
        <w:pStyle w:val="PldgBodyText"/>
        <w:rPr>
          <w:b/>
          <w:bCs/>
        </w:rPr>
      </w:pPr>
      <w:r w:rsidRPr="009302B7">
        <w:rPr>
          <w:b/>
          <w:bCs/>
        </w:rPr>
        <w:t>Along With A Courtesy Email Enclosing the Document(s)</w:t>
      </w:r>
    </w:p>
    <w:p w14:paraId="01CE95BC" w14:textId="109E3B72" w:rsidR="009302B7" w:rsidRDefault="009302B7" w:rsidP="009302B7">
      <w:pPr>
        <w:pStyle w:val="PldgBodyText"/>
      </w:pPr>
      <w:r>
        <w:t>As a courtesy and in order to minimize any potential service dispute, I transmitted an email from my email address – Anthony@DanielsonKim.com – to the party(ies) or person(s) at the electronic service address(es) listed below. I attached complete, true, and correct PDF copies of the document(s) to the email. The subject line of the email commenced with the words “COURTESY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w:t>
      </w:r>
      <w:r w:rsidRPr="009302B7">
        <w:rPr>
          <w:highlight w:val="yellow"/>
        </w:rPr>
        <w:t>, and a true and correct copy of the transmitted email is attached hereto</w:t>
      </w:r>
      <w:r>
        <w:t>.</w:t>
      </w:r>
    </w:p>
    <w:p w14:paraId="28E44419" w14:textId="0935F65A" w:rsidR="006A47A5" w:rsidRPr="00D102E1" w:rsidRDefault="00B91BE7" w:rsidP="00DB3B41">
      <w:pPr>
        <w:pStyle w:val="PldgBodyText"/>
        <w:keepNext/>
        <w:spacing w:after="240"/>
        <w:ind w:firstLine="0"/>
        <w:contextualSpacing w:val="0"/>
        <w:jc w:val="center"/>
        <w:rPr>
          <w:rFonts w:asciiTheme="majorHAnsi" w:hAnsiTheme="majorHAnsi"/>
          <w:b/>
          <w:bCs/>
          <w:spacing w:val="-20"/>
        </w:rPr>
      </w:pPr>
      <w:r w:rsidRPr="00D102E1">
        <w:rPr>
          <w:rFonts w:asciiTheme="majorHAnsi" w:hAnsiTheme="majorHAnsi"/>
          <w:b/>
          <w:bCs/>
          <w:spacing w:val="-20"/>
        </w:rPr>
        <w:lastRenderedPageBreak/>
        <w:t>Service</w:t>
      </w:r>
      <w:r w:rsidR="006A47A5" w:rsidRPr="00D102E1">
        <w:rPr>
          <w:rFonts w:asciiTheme="majorHAnsi" w:hAnsiTheme="majorHAnsi"/>
          <w:b/>
          <w:bCs/>
          <w:spacing w:val="-20"/>
        </w:rPr>
        <w:t xml:space="preserve"> List</w:t>
      </w:r>
    </w:p>
    <w:tbl>
      <w:tblPr>
        <w:tblpPr w:topFromText="115" w:bottomFromText="115" w:vertAnchor="text" w:tblpX="-85" w:tblpY="1"/>
        <w:tblOverlap w:val="never"/>
        <w:tblW w:w="103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72" w:type="dxa"/>
          <w:left w:w="72" w:type="dxa"/>
          <w:bottom w:w="72" w:type="dxa"/>
          <w:right w:w="72" w:type="dxa"/>
        </w:tblCellMar>
        <w:tblLook w:val="04A0" w:firstRow="1" w:lastRow="0" w:firstColumn="1" w:lastColumn="0" w:noHBand="0" w:noVBand="1"/>
      </w:tblPr>
      <w:tblGrid>
        <w:gridCol w:w="3436"/>
        <w:gridCol w:w="3437"/>
        <w:gridCol w:w="3437"/>
      </w:tblGrid>
      <w:tr w:rsidR="00AF0108" w:rsidRPr="00030373" w14:paraId="0781337C" w14:textId="77777777" w:rsidTr="00B91BE7">
        <w:tc>
          <w:tcPr>
            <w:tcW w:w="3436" w:type="dxa"/>
          </w:tcPr>
          <w:p w14:paraId="559269C4" w14:textId="6DAF23B6" w:rsidR="00AF0108" w:rsidRPr="00AF0108" w:rsidRDefault="00AF0108" w:rsidP="00AF0108">
            <w:pPr>
              <w:tabs>
                <w:tab w:val="left" w:pos="432"/>
              </w:tabs>
              <w:spacing w:line="228" w:lineRule="auto"/>
              <w:contextualSpacing w:val="0"/>
              <w:rPr>
                <w:rFonts w:ascii="Equity A" w:eastAsia="Calibri" w:hAnsi="Equity A"/>
                <w:szCs w:val="22"/>
              </w:rPr>
            </w:pPr>
            <w:r w:rsidRPr="00475AF5">
              <w:lastRenderedPageBreak/>
              <w:t>{%t</w:t>
            </w:r>
            <w:r>
              <w:t>c</w:t>
            </w:r>
            <w:r w:rsidRPr="00475AF5">
              <w:t xml:space="preserve"> for </w:t>
            </w:r>
            <w:r w:rsidR="00E7427D">
              <w:t>party</w:t>
            </w:r>
            <w:r w:rsidRPr="00475AF5">
              <w:t xml:space="preserve"> in part</w:t>
            </w:r>
            <w:r w:rsidR="00E7427D">
              <w:t>ies</w:t>
            </w:r>
            <w:r w:rsidR="00A048A5">
              <w:t xml:space="preserve"> </w:t>
            </w:r>
            <w:r w:rsidRPr="00475AF5">
              <w:t>%}</w:t>
            </w:r>
          </w:p>
        </w:tc>
        <w:tc>
          <w:tcPr>
            <w:tcW w:w="3437" w:type="dxa"/>
          </w:tcPr>
          <w:p w14:paraId="76A3C59E"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{%p if party.lawyers.there_are_any %}</w:t>
            </w:r>
          </w:p>
          <w:p w14:paraId="03E13BFB"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 for lawyer in party.lawyers %}</w:t>
            </w:r>
          </w:p>
          <w:p w14:paraId="72C6D024"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 lawyer.address_block() }}</w:t>
            </w:r>
          </w:p>
          <w:p w14:paraId="502BEB9D"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Phone: {{ lawyer.phone_number }}</w:t>
            </w:r>
          </w:p>
          <w:p w14:paraId="3FFACDA9"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Fax: {{ lawyer.fax_number }}        {%p if lawyer.add_second_phone %}</w:t>
            </w:r>
          </w:p>
          <w:p w14:paraId="13B0AE41"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Alt. Phone: {{ lawyer.second_phone_number }} ({{ lawyer.second_phone_description }})</w:t>
            </w:r>
          </w:p>
          <w:p w14:paraId="7C19AFA1"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{%p endif %}</w:t>
            </w:r>
          </w:p>
          <w:p w14:paraId="0073A04A"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Email: {{ lawyer.email }}</w:t>
            </w:r>
          </w:p>
          <w:p w14:paraId="6ED8E077"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{%p if lawyer.add_second_email %}}</w:t>
            </w:r>
          </w:p>
          <w:p w14:paraId="11282E2B"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Second Email: {{  lawyer.second_email }} ({{ lawyer.second_email_recipient }})</w:t>
            </w:r>
          </w:p>
          <w:p w14:paraId="4D7FED14"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{%p endif %}</w:t>
            </w:r>
          </w:p>
          <w:p w14:paraId="3FB700B7"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 endfor %}</w:t>
            </w:r>
          </w:p>
          <w:p w14:paraId="6AA34E42"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 else %}</w:t>
            </w:r>
          </w:p>
          <w:p w14:paraId="15FE3BC1"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 party.address_block() }}      Phone: {{ party.phone_number }}</w:t>
            </w:r>
          </w:p>
          <w:p w14:paraId="554725AA"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Fax: {{ party.fax_number }}</w:t>
            </w:r>
          </w:p>
          <w:p w14:paraId="257CE0B2"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{%p if party.add_second_phone %}</w:t>
            </w:r>
          </w:p>
          <w:p w14:paraId="42C4E2C2"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Alt. Phone: {{ party.second_phone_number }} ({{ party.second_phone_description }})</w:t>
            </w:r>
          </w:p>
          <w:p w14:paraId="163BFB01"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{%p endif %}</w:t>
            </w:r>
          </w:p>
          <w:p w14:paraId="161916A1"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Email: {{ party.email }}</w:t>
            </w:r>
          </w:p>
          <w:p w14:paraId="5B85D9FB"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{%p if party.add_second_email %}</w:t>
            </w:r>
          </w:p>
          <w:p w14:paraId="39085491"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Second Email: {{ party.second_email }} ({{ party.second_email_recipient }})</w:t>
            </w:r>
          </w:p>
          <w:p w14:paraId="0FA1051D"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{%p endif %}</w:t>
            </w:r>
          </w:p>
          <w:p w14:paraId="2F4DD31F"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Attorneys for</w:t>
            </w:r>
          </w:p>
          <w:p w14:paraId="57A91ED5" w14:textId="77777777" w:rsidR="0062617E" w:rsidRPr="0062617E"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{%p endif %}</w:t>
            </w:r>
          </w:p>
          <w:p w14:paraId="6CF06DED" w14:textId="3789554E" w:rsidR="00AF0108" w:rsidRDefault="0062617E" w:rsidP="0062617E">
            <w:pPr>
              <w:tabs>
                <w:tab w:val="left" w:pos="432"/>
              </w:tabs>
              <w:spacing w:line="228" w:lineRule="auto"/>
              <w:contextualSpacing w:val="0"/>
              <w:rPr>
                <w:rFonts w:ascii="Equity A" w:eastAsia="Calibri" w:hAnsi="Equity A"/>
                <w:szCs w:val="22"/>
              </w:rPr>
            </w:pPr>
            <w:r w:rsidRPr="0062617E">
              <w:rPr>
                <w:rFonts w:ascii="Equity A" w:eastAsia="Calibri" w:hAnsi="Equity A"/>
                <w:szCs w:val="22"/>
              </w:rPr>
              <w:t>{{ party.</w:t>
            </w:r>
            <w:r w:rsidR="00AC46D4">
              <w:rPr>
                <w:rFonts w:ascii="Equity A" w:hAnsi="Equity A" w:cs="Calibri"/>
                <w:color w:val="000000"/>
                <w:spacing w:val="-4"/>
                <w:u w:color="000000"/>
              </w:rPr>
              <w:t xml:space="preserve">party_plus_whole_name </w:t>
            </w:r>
            <w:r w:rsidRPr="0062617E">
              <w:rPr>
                <w:rFonts w:ascii="Equity A" w:eastAsia="Calibri" w:hAnsi="Equity A"/>
                <w:szCs w:val="22"/>
              </w:rPr>
              <w:t>}}</w:t>
            </w:r>
          </w:p>
        </w:tc>
        <w:tc>
          <w:tcPr>
            <w:tcW w:w="3437" w:type="dxa"/>
          </w:tcPr>
          <w:p w14:paraId="5EB60240" w14:textId="10B2546B" w:rsidR="00AF0108" w:rsidRDefault="00AF0108" w:rsidP="00AF0108">
            <w:pPr>
              <w:tabs>
                <w:tab w:val="left" w:pos="432"/>
              </w:tabs>
              <w:spacing w:line="228" w:lineRule="auto"/>
              <w:contextualSpacing w:val="0"/>
              <w:rPr>
                <w:rFonts w:ascii="Equity A" w:eastAsia="Calibri" w:hAnsi="Equity A"/>
                <w:szCs w:val="22"/>
              </w:rPr>
            </w:pPr>
            <w:r w:rsidRPr="00475AF5">
              <w:t>{%t</w:t>
            </w:r>
            <w:r>
              <w:t>c</w:t>
            </w:r>
            <w:r w:rsidRPr="00475AF5">
              <w:t xml:space="preserve"> endfor %}</w:t>
            </w:r>
          </w:p>
        </w:tc>
      </w:tr>
    </w:tbl>
    <w:p w14:paraId="1804FF0E" w14:textId="117730A9" w:rsidR="006A47A5" w:rsidRPr="00AF0108" w:rsidRDefault="00AF0108" w:rsidP="00A94898">
      <w:pPr>
        <w:pStyle w:val="PldgBodyText"/>
        <w:rPr>
          <w:highlight w:val="yellow"/>
        </w:rPr>
      </w:pPr>
      <w:r w:rsidRPr="00AF0108">
        <w:rPr>
          <w:highlight w:val="yellow"/>
        </w:rPr>
        <w:lastRenderedPageBreak/>
        <w:t>xxxxxxxxxxxxxxxx</w:t>
      </w:r>
    </w:p>
    <w:p w14:paraId="12B96886" w14:textId="77777777" w:rsidR="006A47A5" w:rsidRPr="00030373" w:rsidRDefault="006A47A5" w:rsidP="00D130A3">
      <w:r w:rsidRPr="00030373">
        <w:t>{%p endif %}</w:t>
      </w:r>
    </w:p>
    <w:p w14:paraId="2E72BCE4" w14:textId="77777777" w:rsidR="00D27BAB" w:rsidRDefault="00B33B15" w:rsidP="00D27BAB">
      <w:pPr>
        <w:widowControl w:val="0"/>
        <w:tabs>
          <w:tab w:val="left" w:pos="4510"/>
        </w:tabs>
        <w:ind w:left="4507"/>
        <w:contextualSpacing w:val="0"/>
      </w:pPr>
      <w:r w:rsidRPr="00030373">
        <w:t>{%</w:t>
      </w:r>
      <w:r w:rsidR="00D27BAB">
        <w:t>p</w:t>
      </w:r>
      <w:r w:rsidRPr="00030373">
        <w:t xml:space="preserve"> if sig_block_type == ‘author’ %}</w:t>
      </w:r>
    </w:p>
    <w:p w14:paraId="598BA525" w14:textId="53423832" w:rsidR="00B65285" w:rsidRPr="00030373" w:rsidRDefault="00B65285" w:rsidP="00CA1552">
      <w:pPr>
        <w:keepNext/>
        <w:keepLines/>
        <w:tabs>
          <w:tab w:val="left" w:pos="4510"/>
        </w:tabs>
        <w:spacing w:before="240" w:after="360"/>
        <w:ind w:left="4507"/>
        <w:contextualSpacing w:val="0"/>
        <w:rPr>
          <w:rFonts w:ascii="Equity A" w:hAnsi="Equity A"/>
        </w:rPr>
      </w:pPr>
      <w:r w:rsidRPr="00030373">
        <w:rPr>
          <w:rFonts w:ascii="Equity A" w:hAnsi="Equity A"/>
        </w:rPr>
        <w:t>Respectfully submitted,</w:t>
      </w:r>
    </w:p>
    <w:p w14:paraId="5D4B57DA" w14:textId="120453EF" w:rsidR="00B65285" w:rsidRPr="00030373" w:rsidRDefault="00B65285" w:rsidP="00CA1552">
      <w:pPr>
        <w:keepNext/>
        <w:keepLines/>
        <w:tabs>
          <w:tab w:val="left" w:pos="4510"/>
        </w:tabs>
        <w:spacing w:line="240" w:lineRule="auto"/>
        <w:ind w:left="29"/>
        <w:rPr>
          <w:rFonts w:ascii="Equity A" w:hAnsi="Equity A"/>
        </w:rPr>
      </w:pPr>
      <w:r w:rsidRPr="00030373">
        <w:rPr>
          <w:rFonts w:ascii="Equity A" w:hAnsi="Equity A"/>
        </w:rPr>
        <w:t>Dated: {% if sig_block_date_field == ‘Today’ %}</w:t>
      </w:r>
      <w:r w:rsidRPr="00030373">
        <w:rPr>
          <w:rFonts w:ascii="Equity A" w:hAnsi="Equity A"/>
          <w:highlight w:val="yellow"/>
        </w:rPr>
        <w:fldChar w:fldCharType="begin"/>
      </w:r>
      <w:r w:rsidRPr="00030373">
        <w:rPr>
          <w:rFonts w:ascii="Equity A" w:hAnsi="Equity A"/>
          <w:highlight w:val="yellow"/>
        </w:rPr>
        <w:instrText xml:space="preserve"> DATE  \@ "MMMM d, yyyy"  \* MERGEFORMAT </w:instrText>
      </w:r>
      <w:r w:rsidRPr="00030373">
        <w:rPr>
          <w:rFonts w:ascii="Equity A" w:hAnsi="Equity A"/>
          <w:highlight w:val="yellow"/>
        </w:rPr>
        <w:fldChar w:fldCharType="separate"/>
      </w:r>
      <w:r w:rsidR="00D27BAB">
        <w:rPr>
          <w:rFonts w:ascii="Equity A" w:hAnsi="Equity A"/>
          <w:noProof/>
          <w:highlight w:val="yellow"/>
        </w:rPr>
        <w:t>August 8, 2023</w:t>
      </w:r>
      <w:r w:rsidRPr="00030373">
        <w:rPr>
          <w:rFonts w:ascii="Equity A" w:hAnsi="Equity A"/>
          <w:highlight w:val="yellow"/>
        </w:rPr>
        <w:fldChar w:fldCharType="end"/>
      </w:r>
      <w:r w:rsidRPr="00030373">
        <w:rPr>
          <w:rFonts w:ascii="Equity A" w:hAnsi="Equity A"/>
        </w:rPr>
        <w:t>{% elif sig_block_date_field == ‘Different Date’ %}</w:t>
      </w:r>
      <w:r w:rsidRPr="00030373">
        <w:rPr>
          <w:rFonts w:ascii="Equity A" w:hAnsi="Equity A"/>
          <w:highlight w:val="yellow"/>
        </w:rPr>
        <w:t>{{sig_block_alternate_date}}</w:t>
      </w:r>
      <w:r w:rsidRPr="00030373">
        <w:rPr>
          <w:rFonts w:ascii="Equity A" w:hAnsi="Equity A"/>
        </w:rPr>
        <w:t>{% else %}______________{% endif %}</w:t>
      </w:r>
      <w:r w:rsidR="0031567A" w:rsidRPr="00030373">
        <w:rPr>
          <w:rFonts w:ascii="Equity A" w:hAnsi="Equity A"/>
        </w:rPr>
        <w:t>{% if doc.sign %}</w:t>
      </w:r>
      <w:r w:rsidRPr="00030373">
        <w:rPr>
          <w:rFonts w:ascii="Equity A" w:hAnsi="Equity A"/>
        </w:rPr>
        <w:t>{{signature}}</w:t>
      </w:r>
      <w:r w:rsidR="0031567A" w:rsidRPr="00030373">
        <w:rPr>
          <w:rFonts w:ascii="Equity A" w:hAnsi="Equity A"/>
        </w:rPr>
        <w:t>{% endif %}</w:t>
      </w:r>
      <w:r w:rsidRPr="00030373">
        <w:rPr>
          <w:rFonts w:ascii="Equity A" w:hAnsi="Equity A"/>
        </w:rPr>
        <w:tab/>
        <w:t>______________</w:t>
      </w:r>
      <w:r w:rsidR="003F5374" w:rsidRPr="00030373">
        <w:rPr>
          <w:rFonts w:ascii="Equity A" w:hAnsi="Equity A"/>
        </w:rPr>
        <w:t>_____</w:t>
      </w:r>
      <w:r w:rsidRPr="00030373">
        <w:rPr>
          <w:rFonts w:ascii="Equity A" w:hAnsi="Equity A"/>
        </w:rPr>
        <w:t>______</w:t>
      </w:r>
    </w:p>
    <w:p w14:paraId="2E76371D" w14:textId="5CF99C97" w:rsidR="00B65285" w:rsidRPr="00030373" w:rsidRDefault="00B65285" w:rsidP="00CA1552">
      <w:pPr>
        <w:keepNext/>
        <w:keepLines/>
        <w:tabs>
          <w:tab w:val="left" w:pos="4510"/>
        </w:tabs>
        <w:ind w:left="4507"/>
        <w:rPr>
          <w:rFonts w:ascii="Equity A" w:hAnsi="Equity A"/>
        </w:rPr>
      </w:pPr>
      <w:r w:rsidRPr="00030373">
        <w:rPr>
          <w:rFonts w:ascii="Equity A" w:hAnsi="Equity A"/>
        </w:rPr>
        <w:t>{{</w:t>
      </w:r>
      <w:r w:rsidR="00611B25">
        <w:rPr>
          <w:rFonts w:ascii="Equity A" w:hAnsi="Equity A"/>
        </w:rPr>
        <w:t xml:space="preserve"> </w:t>
      </w:r>
      <w:r w:rsidRPr="00030373">
        <w:rPr>
          <w:rFonts w:ascii="Equity A" w:hAnsi="Equity A"/>
        </w:rPr>
        <w:t>author</w:t>
      </w:r>
      <w:r w:rsidR="00611B25">
        <w:rPr>
          <w:rFonts w:ascii="Equity A" w:hAnsi="Equity A"/>
        </w:rPr>
        <w:t>[0]</w:t>
      </w:r>
      <w:r w:rsidRPr="00030373">
        <w:rPr>
          <w:rFonts w:ascii="Equity A" w:hAnsi="Equity A"/>
        </w:rPr>
        <w:t>.name</w:t>
      </w:r>
      <w:r w:rsidR="008706DD" w:rsidRPr="00030373">
        <w:rPr>
          <w:rFonts w:ascii="Equity A" w:hAnsi="Equity A"/>
        </w:rPr>
        <w:t>.</w:t>
      </w:r>
      <w:r w:rsidR="00611B25">
        <w:rPr>
          <w:rFonts w:ascii="Equity A" w:hAnsi="Equity A"/>
        </w:rPr>
        <w:t xml:space="preserve">full() </w:t>
      </w:r>
      <w:r w:rsidRPr="00030373">
        <w:rPr>
          <w:rFonts w:ascii="Equity A" w:hAnsi="Equity A"/>
        </w:rPr>
        <w:t>}}</w:t>
      </w:r>
    </w:p>
    <w:p w14:paraId="2391B44D" w14:textId="77777777" w:rsidR="00B83755" w:rsidRPr="00030373" w:rsidRDefault="00B65285" w:rsidP="00CA1552">
      <w:pPr>
        <w:keepNext/>
        <w:keepLines/>
        <w:tabs>
          <w:tab w:val="left" w:pos="4510"/>
        </w:tabs>
        <w:ind w:left="4507"/>
        <w:rPr>
          <w:rFonts w:ascii="Equity A" w:hAnsi="Equity A"/>
        </w:rPr>
      </w:pPr>
      <w:r w:rsidRPr="00030373">
        <w:rPr>
          <w:rFonts w:ascii="Equity A" w:hAnsi="Equity A"/>
        </w:rPr>
        <w:tab/>
        <w:t>{%p if atty_info_in_caption %}</w:t>
      </w:r>
    </w:p>
    <w:p w14:paraId="082D231D" w14:textId="2F24C208" w:rsidR="00B65285" w:rsidRPr="00D102E1" w:rsidRDefault="00B65285" w:rsidP="00CA1552">
      <w:pPr>
        <w:keepNext/>
        <w:keepLines/>
        <w:tabs>
          <w:tab w:val="left" w:pos="4510"/>
        </w:tabs>
        <w:ind w:left="4507"/>
        <w:rPr>
          <w:rFonts w:ascii="Equity A" w:hAnsi="Equity A"/>
          <w:spacing w:val="-20"/>
        </w:rPr>
      </w:pPr>
      <w:r w:rsidRPr="00D102E1">
        <w:rPr>
          <w:rFonts w:ascii="Equity A Caps" w:hAnsi="Equity A Caps"/>
          <w:spacing w:val="-20"/>
        </w:rPr>
        <w:t>{{</w:t>
      </w:r>
      <w:r w:rsidR="00611B25">
        <w:rPr>
          <w:rFonts w:ascii="Equity A Caps" w:hAnsi="Equity A Caps"/>
          <w:spacing w:val="-20"/>
        </w:rPr>
        <w:t xml:space="preserve"> </w:t>
      </w:r>
      <w:r w:rsidRPr="00D102E1">
        <w:rPr>
          <w:rFonts w:ascii="Equity A Caps" w:hAnsi="Equity A Caps"/>
          <w:spacing w:val="-20"/>
        </w:rPr>
        <w:t>author</w:t>
      </w:r>
      <w:r w:rsidR="00611B25">
        <w:rPr>
          <w:rFonts w:ascii="Equity A Caps" w:hAnsi="Equity A Caps"/>
          <w:spacing w:val="-20"/>
        </w:rPr>
        <w:t>[0]</w:t>
      </w:r>
      <w:r w:rsidRPr="00D102E1">
        <w:rPr>
          <w:rFonts w:ascii="Equity A Caps" w:hAnsi="Equity A Caps"/>
          <w:spacing w:val="-20"/>
        </w:rPr>
        <w:t>.law_firm</w:t>
      </w:r>
      <w:r w:rsidR="00611B25">
        <w:rPr>
          <w:rFonts w:ascii="Equity A Caps" w:hAnsi="Equity A Caps"/>
          <w:spacing w:val="-20"/>
        </w:rPr>
        <w:t xml:space="preserve"> </w:t>
      </w:r>
      <w:r w:rsidRPr="00D102E1">
        <w:rPr>
          <w:rFonts w:ascii="Equity A Caps" w:hAnsi="Equity A Caps"/>
          <w:spacing w:val="-20"/>
        </w:rPr>
        <w:t>}}</w:t>
      </w:r>
    </w:p>
    <w:p w14:paraId="5B101EBC" w14:textId="2A9A64A8" w:rsidR="00B83755" w:rsidRPr="003858C5" w:rsidRDefault="00B65285" w:rsidP="00CA1552">
      <w:pPr>
        <w:keepNext/>
        <w:keepLines/>
        <w:tabs>
          <w:tab w:val="left" w:pos="4510"/>
        </w:tabs>
        <w:ind w:left="4507"/>
        <w:rPr>
          <w:rFonts w:ascii="Equity A" w:hAnsi="Equity A"/>
        </w:rPr>
      </w:pPr>
      <w:r w:rsidRPr="00030373">
        <w:rPr>
          <w:rFonts w:ascii="Equity A" w:hAnsi="Equity A"/>
        </w:rPr>
        <w:tab/>
        <w:t xml:space="preserve">Attorneys for </w:t>
      </w:r>
      <w:r w:rsidR="00B83755" w:rsidRPr="003858C5">
        <w:rPr>
          <w:rFonts w:ascii="Equity A" w:hAnsi="Equity A"/>
        </w:rPr>
        <w:t xml:space="preserve">{% for </w:t>
      </w:r>
      <w:r w:rsidR="00611B25">
        <w:rPr>
          <w:rFonts w:ascii="Equity A" w:hAnsi="Equity A"/>
        </w:rPr>
        <w:t>client</w:t>
      </w:r>
      <w:r w:rsidR="00B83755" w:rsidRPr="003858C5">
        <w:rPr>
          <w:rFonts w:ascii="Equity A" w:hAnsi="Equity A"/>
        </w:rPr>
        <w:t xml:space="preserve"> in client</w:t>
      </w:r>
      <w:r w:rsidR="00611B25">
        <w:rPr>
          <w:rFonts w:ascii="Equity A" w:hAnsi="Equity A"/>
        </w:rPr>
        <w:t>s</w:t>
      </w:r>
      <w:r w:rsidR="00B83755" w:rsidRPr="003858C5">
        <w:rPr>
          <w:rFonts w:ascii="Equity A" w:hAnsi="Equity A"/>
        </w:rPr>
        <w:t xml:space="preserve"> %}{{</w:t>
      </w:r>
      <w:r w:rsidR="00611B25">
        <w:rPr>
          <w:rFonts w:ascii="Equity A" w:hAnsi="Equity A"/>
        </w:rPr>
        <w:t xml:space="preserve"> client.</w:t>
      </w:r>
      <w:r w:rsidR="00AC46D4">
        <w:rPr>
          <w:rFonts w:ascii="Equity A" w:hAnsi="Equity A" w:cs="Calibri"/>
          <w:color w:val="000000"/>
          <w:spacing w:val="-4"/>
          <w:u w:color="000000"/>
        </w:rPr>
        <w:t xml:space="preserve">party_plus_whole_name </w:t>
      </w:r>
      <w:r w:rsidR="00B83755" w:rsidRPr="003858C5">
        <w:rPr>
          <w:rFonts w:ascii="Equity A" w:hAnsi="Equity A"/>
        </w:rPr>
        <w:t>}}{% endfor %}</w:t>
      </w:r>
    </w:p>
    <w:p w14:paraId="46A8BF44" w14:textId="27BEBAC7" w:rsidR="00B65285" w:rsidRPr="00030373" w:rsidRDefault="00B65285" w:rsidP="00CA1552">
      <w:pPr>
        <w:keepNext/>
        <w:keepLines/>
        <w:tabs>
          <w:tab w:val="left" w:pos="4510"/>
        </w:tabs>
        <w:ind w:left="4507"/>
        <w:rPr>
          <w:rFonts w:ascii="Equity A" w:hAnsi="Equity A"/>
        </w:rPr>
      </w:pPr>
      <w:r w:rsidRPr="00030373">
        <w:rPr>
          <w:rFonts w:ascii="Equity A" w:hAnsi="Equity A"/>
        </w:rPr>
        <w:t>{%p endif %}</w:t>
      </w:r>
    </w:p>
    <w:p w14:paraId="14787535" w14:textId="77777777" w:rsidR="0062617E" w:rsidRDefault="00B65285" w:rsidP="00CA1552">
      <w:pPr>
        <w:keepNext/>
        <w:keepLines/>
        <w:tabs>
          <w:tab w:val="left" w:pos="4510"/>
        </w:tabs>
        <w:ind w:left="4507"/>
        <w:rPr>
          <w:rFonts w:ascii="Equity A" w:hAnsi="Equity A"/>
        </w:rPr>
      </w:pPr>
      <w:r w:rsidRPr="00030373">
        <w:rPr>
          <w:rFonts w:ascii="Equity A" w:hAnsi="Equity A"/>
        </w:rPr>
        <w:tab/>
        <w:t>{%p if not atty_info_in_caption %}</w:t>
      </w:r>
    </w:p>
    <w:p w14:paraId="52BE623A" w14:textId="43129029" w:rsidR="00B65285" w:rsidRPr="00030373" w:rsidRDefault="00EE6406" w:rsidP="00CA1552">
      <w:pPr>
        <w:keepNext/>
        <w:keepLines/>
        <w:tabs>
          <w:tab w:val="left" w:pos="4510"/>
        </w:tabs>
        <w:ind w:left="4507"/>
        <w:rPr>
          <w:rFonts w:ascii="Equity A" w:hAnsi="Equity A"/>
        </w:rPr>
      </w:pPr>
      <w:r w:rsidRPr="00EE6406">
        <w:rPr>
          <w:rFonts w:ascii="Equity A" w:eastAsia="Calibri" w:hAnsi="Equity A"/>
          <w:highlight w:val="yellow"/>
          <w:u w:color="000000"/>
        </w:rPr>
        <w:t>xxxxx</w:t>
      </w:r>
      <w:r w:rsidR="00B65285" w:rsidRPr="00030373">
        <w:rPr>
          <w:rFonts w:ascii="Equity A" w:hAnsi="Equity A"/>
        </w:rPr>
        <w:t>, in pro per</w:t>
      </w:r>
    </w:p>
    <w:p w14:paraId="7225850D" w14:textId="77777777" w:rsidR="00C556F7" w:rsidRPr="00030373" w:rsidRDefault="00B65285" w:rsidP="00CA1552">
      <w:pPr>
        <w:keepNext/>
        <w:keepLines/>
        <w:tabs>
          <w:tab w:val="left" w:pos="4510"/>
        </w:tabs>
        <w:ind w:left="4507"/>
        <w:rPr>
          <w:rFonts w:ascii="Equity A" w:hAnsi="Equity A"/>
        </w:rPr>
      </w:pPr>
      <w:r w:rsidRPr="00030373">
        <w:rPr>
          <w:rFonts w:ascii="Equity A" w:hAnsi="Equity A"/>
        </w:rPr>
        <w:tab/>
        <w:t>{%p endif %}</w:t>
      </w:r>
    </w:p>
    <w:p w14:paraId="6CCB32B2" w14:textId="12DFC56A" w:rsidR="00B65285" w:rsidRPr="00030373" w:rsidRDefault="00227B8E" w:rsidP="00CA1552">
      <w:pPr>
        <w:keepNext/>
        <w:keepLines/>
        <w:tabs>
          <w:tab w:val="left" w:pos="4510"/>
        </w:tabs>
        <w:ind w:left="4507"/>
        <w:rPr>
          <w:rFonts w:ascii="Equity A" w:hAnsi="Equity A"/>
        </w:rPr>
      </w:pPr>
      <w:r w:rsidRPr="00030373">
        <w:rPr>
          <w:rFonts w:ascii="Equity A" w:hAnsi="Equity A"/>
        </w:rPr>
        <w:t>{%</w:t>
      </w:r>
      <w:r w:rsidR="00D27BAB">
        <w:rPr>
          <w:rFonts w:ascii="Equity A" w:hAnsi="Equity A"/>
        </w:rPr>
        <w:t>p</w:t>
      </w:r>
      <w:r w:rsidRPr="00030373">
        <w:rPr>
          <w:rFonts w:ascii="Equity A" w:hAnsi="Equity A"/>
        </w:rPr>
        <w:t xml:space="preserve"> endif %}</w:t>
      </w:r>
    </w:p>
    <w:p w14:paraId="19B54102" w14:textId="1A684FD4" w:rsidR="00B65285" w:rsidRPr="00030373" w:rsidRDefault="00227B8E" w:rsidP="00D130A3">
      <w:r w:rsidRPr="00030373">
        <w:t>{%</w:t>
      </w:r>
      <w:r w:rsidR="008D6E1B" w:rsidRPr="00030373">
        <w:t>p</w:t>
      </w:r>
      <w:r w:rsidRPr="00030373">
        <w:t xml:space="preserve"> if sig_block_type == ‘declarant’ %}</w:t>
      </w:r>
    </w:p>
    <w:p w14:paraId="6AEE8922" w14:textId="1D808A37" w:rsidR="00827B64" w:rsidRPr="00030373" w:rsidRDefault="00814627" w:rsidP="003858C5">
      <w:pPr>
        <w:pStyle w:val="PldgBodyText"/>
      </w:pPr>
      <w:r w:rsidRPr="00030373">
        <w:t>I declare under penalty of perjury under the laws of the State of California that the foregoing is true and correct.</w:t>
      </w:r>
    </w:p>
    <w:p w14:paraId="638DBE82" w14:textId="01C8C887" w:rsidR="007D5A01" w:rsidRPr="00C05806" w:rsidRDefault="00814627" w:rsidP="00694612">
      <w:pPr>
        <w:pStyle w:val="PldgBodyText"/>
        <w:keepNext/>
        <w:keepLines/>
        <w:tabs>
          <w:tab w:val="clear" w:pos="432"/>
          <w:tab w:val="center" w:pos="7200"/>
        </w:tabs>
        <w:spacing w:before="200" w:line="240" w:lineRule="exact"/>
        <w:ind w:firstLine="0"/>
        <w:contextualSpacing w:val="0"/>
      </w:pPr>
      <w:r w:rsidRPr="00C05806">
        <w:t xml:space="preserve">Dated: </w:t>
      </w:r>
      <w:r w:rsidR="00227B8E" w:rsidRPr="00C05806">
        <w:t>{% if sig_block_date_field == ‘Today’ %}</w:t>
      </w:r>
      <w:r w:rsidR="00227B8E" w:rsidRPr="00C05806">
        <w:rPr>
          <w:highlight w:val="yellow"/>
        </w:rPr>
        <w:fldChar w:fldCharType="begin"/>
      </w:r>
      <w:r w:rsidR="00227B8E" w:rsidRPr="00C05806">
        <w:rPr>
          <w:highlight w:val="yellow"/>
        </w:rPr>
        <w:instrText xml:space="preserve"> DATE  \@ "MMMM d, yyyy"  \* MERGEFORMAT </w:instrText>
      </w:r>
      <w:r w:rsidR="00227B8E" w:rsidRPr="00C05806">
        <w:rPr>
          <w:highlight w:val="yellow"/>
        </w:rPr>
        <w:fldChar w:fldCharType="separate"/>
      </w:r>
      <w:r w:rsidR="00D27BAB">
        <w:rPr>
          <w:noProof/>
          <w:highlight w:val="yellow"/>
        </w:rPr>
        <w:t>August 8, 2023</w:t>
      </w:r>
      <w:r w:rsidR="00227B8E" w:rsidRPr="00C05806">
        <w:rPr>
          <w:highlight w:val="yellow"/>
        </w:rPr>
        <w:fldChar w:fldCharType="end"/>
      </w:r>
      <w:r w:rsidR="00227B8E" w:rsidRPr="00C05806">
        <w:t>{% elif sig_block_date_field == ‘Different Date’ %}{{sig_block_alternate_date}}{% else %}______________{% endif %}</w:t>
      </w:r>
      <w:r w:rsidR="0031567A" w:rsidRPr="00C05806">
        <w:t>{% if doc.sign %}{{signature}}{% endif %}</w:t>
      </w:r>
      <w:r w:rsidRPr="00C05806">
        <w:tab/>
        <w:t>__________________________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030373" w14:paraId="638DBE84" w14:textId="77777777">
        <w:trPr>
          <w:trHeight w:hRule="exact" w:val="1"/>
        </w:trPr>
        <w:tc>
          <w:tcPr>
            <w:tcW w:w="631" w:type="dxa"/>
            <w:hideMark/>
          </w:tcPr>
          <w:p w14:paraId="638DBE83" w14:textId="77777777" w:rsidR="007D5A01" w:rsidRPr="00030373" w:rsidRDefault="007D5A01" w:rsidP="00CA1552">
            <w:pPr>
              <w:keepNext/>
              <w:keepLines/>
              <w:autoSpaceDE w:val="0"/>
              <w:autoSpaceDN w:val="0"/>
              <w:adjustRightInd w:val="0"/>
              <w:spacing w:line="240" w:lineRule="auto"/>
              <w:ind w:left="29" w:right="-72"/>
              <w:rPr>
                <w:szCs w:val="20"/>
              </w:rPr>
            </w:pPr>
          </w:p>
        </w:tc>
      </w:tr>
    </w:tbl>
    <w:p w14:paraId="6E50B39B" w14:textId="3BD67E2C" w:rsidR="003F5374" w:rsidRPr="00030373" w:rsidRDefault="00814627" w:rsidP="00CA1552">
      <w:pPr>
        <w:keepNext/>
        <w:keepLines/>
        <w:tabs>
          <w:tab w:val="center" w:pos="7200"/>
        </w:tabs>
        <w:spacing w:line="240" w:lineRule="auto"/>
        <w:ind w:left="29"/>
      </w:pPr>
      <w:r w:rsidRPr="00030373">
        <w:tab/>
      </w:r>
      <w:bookmarkEnd w:id="0"/>
      <w:r w:rsidR="00315D4A" w:rsidRPr="00030373">
        <w:t>{{</w:t>
      </w:r>
      <w:r w:rsidR="00EE6406">
        <w:t xml:space="preserve"> </w:t>
      </w:r>
      <w:r w:rsidR="00AF0108">
        <w:t>doc.declarant</w:t>
      </w:r>
      <w:r w:rsidR="00EE6406">
        <w:t xml:space="preserve"> </w:t>
      </w:r>
      <w:r w:rsidR="00315D4A" w:rsidRPr="00030373">
        <w:t>}}</w:t>
      </w:r>
    </w:p>
    <w:p w14:paraId="638DBE85" w14:textId="290728DC" w:rsidR="007D5A01" w:rsidRDefault="00227B8E" w:rsidP="00D130A3">
      <w:r w:rsidRPr="00030373">
        <w:t>{%</w:t>
      </w:r>
      <w:r w:rsidR="003F5374" w:rsidRPr="00030373">
        <w:t>p</w:t>
      </w:r>
      <w:r w:rsidRPr="00030373">
        <w:t xml:space="preserve"> endif %}</w:t>
      </w:r>
    </w:p>
    <w:p w14:paraId="258D51E2" w14:textId="4E61DBCD" w:rsidR="00730332" w:rsidRDefault="00730332" w:rsidP="00D130A3">
      <w:r>
        <w:t>{%p if include_notary_acknowledgment_form %}</w:t>
      </w:r>
    </w:p>
    <w:p w14:paraId="211F8019" w14:textId="1CAA449B" w:rsidR="00730332" w:rsidRDefault="00730332">
      <w:pPr>
        <w:spacing w:line="240" w:lineRule="auto"/>
        <w:contextualSpacing w:val="0"/>
      </w:pPr>
      <w:r>
        <w:br w:type="page"/>
      </w:r>
    </w:p>
    <w:p w14:paraId="1D395381" w14:textId="0F6D9224" w:rsidR="00301563" w:rsidRDefault="00301563" w:rsidP="00D130A3">
      <w:r w:rsidRPr="0073033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1"/>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Default="00301563" w:rsidP="00D130A3"/>
    <w:p w14:paraId="0B95750C" w14:textId="41B6732E" w:rsidR="00730332" w:rsidRPr="00030373" w:rsidRDefault="00730332" w:rsidP="00D130A3">
      <w:r>
        <w:t>{%p endif %}</w:t>
      </w:r>
    </w:p>
    <w:sectPr w:rsidR="00730332" w:rsidRPr="00030373" w:rsidSect="007A1C1E">
      <w:headerReference w:type="default" r:id="rId12"/>
      <w:footerReference w:type="even" r:id="rId13"/>
      <w:footerReference w:type="default" r:id="rId14"/>
      <w:headerReference w:type="first" r:id="rId15"/>
      <w:footerReference w:type="first" r:id="rId16"/>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6F245" w14:textId="77777777" w:rsidR="00E10138" w:rsidRDefault="00E10138">
      <w:r>
        <w:separator/>
      </w:r>
    </w:p>
    <w:p w14:paraId="652906AC" w14:textId="77777777" w:rsidR="00E10138" w:rsidRDefault="00E10138"/>
  </w:endnote>
  <w:endnote w:type="continuationSeparator" w:id="0">
    <w:p w14:paraId="68CC468D" w14:textId="77777777" w:rsidR="00E10138" w:rsidRDefault="00E10138">
      <w:r>
        <w:continuationSeparator/>
      </w:r>
    </w:p>
    <w:p w14:paraId="7FBB6B75" w14:textId="77777777" w:rsidR="00E10138" w:rsidRDefault="00E10138"/>
  </w:endnote>
  <w:endnote w:type="continuationNotice" w:id="1">
    <w:p w14:paraId="78481716" w14:textId="77777777" w:rsidR="00E10138" w:rsidRDefault="00E101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EF8A0D62-22B9-4EFB-817E-0C26D068D503}"/>
    <w:embedBold r:id="rId2" w:fontKey="{3C0316CD-C326-4099-A594-A7FEECA86A97}"/>
    <w:embedItalic r:id="rId3" w:fontKey="{C29FD8F0-1CFC-4583-9EFE-A0104FF17074}"/>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4" w:fontKey="{758CA5EA-164E-455F-A802-531A2FCE3E37}"/>
    <w:embedBold r:id="rId5" w:fontKey="{E00DE90E-F4B5-4AC1-83F9-927DDEC937CF}"/>
  </w:font>
  <w:font w:name="Calibri">
    <w:panose1 w:val="020F0502020204030204"/>
    <w:charset w:val="00"/>
    <w:family w:val="swiss"/>
    <w:pitch w:val="variable"/>
    <w:sig w:usb0="E4002EFF" w:usb1="C200247B" w:usb2="00000009" w:usb3="00000000" w:csb0="000001FF" w:csb1="00000000"/>
    <w:embedRegular r:id="rId6" w:fontKey="{62750F19-E30D-4962-A336-C8EBBC8ED493}"/>
    <w:embedBold r:id="rId7" w:fontKey="{95E545BF-6D50-4637-8CB2-357701DB1094}"/>
    <w:embedItalic r:id="rId8" w:fontKey="{4B3CC52D-DFDC-4A7B-8343-EFA44AF66F59}"/>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32B958A7-D7B6-4318-8440-D7C919B89EBB}"/>
  </w:font>
  <w:font w:name="Equity Text B">
    <w:altName w:val="Calibri"/>
    <w:charset w:val="00"/>
    <w:family w:val="auto"/>
    <w:pitch w:val="variable"/>
    <w:sig w:usb0="20000007" w:usb1="00000000" w:usb2="00000000" w:usb3="00000000" w:csb0="00000193" w:csb1="00000000"/>
  </w:font>
  <w:font w:name="Webdings">
    <w:panose1 w:val="05030102010509060703"/>
    <w:charset w:val="02"/>
    <w:family w:val="roman"/>
    <w:pitch w:val="variable"/>
    <w:sig w:usb0="00000000" w:usb1="10000000" w:usb2="00000000" w:usb3="00000000" w:csb0="80000000" w:csb1="00000000"/>
    <w:embedRegular r:id="rId10" w:fontKey="{8506E2BD-7B39-4158-B860-ED62199521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Default="00814627">
    <w:pPr>
      <w:ind w:left="-58" w:right="-115"/>
      <w:jc w:val="center"/>
      <w:rPr>
        <w:noProof/>
        <w:color w:val="7F7F7F"/>
        <w:sz w:val="20"/>
        <w:u w:color="000000"/>
      </w:rPr>
    </w:pPr>
    <w:r>
      <w:rPr>
        <w:noProof/>
        <w:color w:val="7F7F7F"/>
        <w:sz w:val="20"/>
        <w:u w:color="000000"/>
      </w:rPr>
      <w:fldChar w:fldCharType="begin"/>
    </w:r>
    <w:r>
      <w:rPr>
        <w:noProof/>
        <w:color w:val="7F7F7F"/>
        <w:sz w:val="20"/>
        <w:u w:color="000000"/>
      </w:rPr>
      <w:instrText xml:space="preserve"> PAGE </w:instrText>
    </w:r>
    <w:r>
      <w:rPr>
        <w:noProof/>
        <w:color w:val="7F7F7F"/>
        <w:sz w:val="20"/>
        <w:u w:color="000000"/>
      </w:rPr>
      <w:fldChar w:fldCharType="separate"/>
    </w:r>
    <w:r>
      <w:rPr>
        <w:noProof/>
        <w:color w:val="7F7F7F"/>
        <w:sz w:val="20"/>
        <w:u w:color="000000"/>
      </w:rPr>
      <w:t>- 1 -</w:t>
    </w:r>
    <w:r>
      <w:rPr>
        <w:noProof/>
        <w:color w:val="7F7F7F"/>
        <w:sz w:val="20"/>
        <w:u w:color="000000"/>
      </w:rPr>
      <w:fldChar w:fldCharType="end"/>
    </w:r>
  </w:p>
  <w:p w14:paraId="638DBE97" w14:textId="2872110F" w:rsidR="007D5A01" w:rsidRDefault="00315D4A">
    <w:pPr>
      <w:pStyle w:val="Footer"/>
      <w:rPr>
        <w:rFonts w:cs="Calibri"/>
      </w:rPr>
    </w:pPr>
    <w:r>
      <w:rPr>
        <w:rFonts w:cs="Calibri"/>
      </w:rPr>
      <w:t>{{doc</w:t>
    </w:r>
    <w:r w:rsidR="00EF0847">
      <w:rPr>
        <w:rFonts w:cs="Calibri"/>
      </w:rPr>
      <w:t>.footer</w:t>
    </w:r>
    <w:r>
      <w:rPr>
        <w:rFonts w:cs="Calibri"/>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Default="00814627">
    <w:pPr>
      <w:ind w:left="-58" w:right="-115"/>
      <w:jc w:val="center"/>
      <w:rPr>
        <w:rFonts w:cs="Calibri"/>
        <w:color w:val="7F7F7F"/>
        <w:sz w:val="20"/>
        <w:u w:color="000000"/>
      </w:rPr>
    </w:pPr>
    <w:r>
      <w:rPr>
        <w:rFonts w:cs="Calibri"/>
        <w:color w:val="7F7F7F"/>
        <w:sz w:val="20"/>
        <w:u w:color="000000"/>
      </w:rPr>
      <w:fldChar w:fldCharType="begin"/>
    </w:r>
    <w:r>
      <w:rPr>
        <w:rFonts w:cs="Calibri"/>
        <w:color w:val="7F7F7F"/>
        <w:sz w:val="20"/>
        <w:u w:color="000000"/>
      </w:rPr>
      <w:instrText xml:space="preserve"> PAGE </w:instrText>
    </w:r>
    <w:r>
      <w:rPr>
        <w:rFonts w:cs="Calibri"/>
        <w:color w:val="7F7F7F"/>
        <w:sz w:val="20"/>
        <w:u w:color="000000"/>
      </w:rPr>
      <w:fldChar w:fldCharType="separate"/>
    </w:r>
    <w:r>
      <w:rPr>
        <w:rFonts w:cs="Calibri"/>
        <w:color w:val="7F7F7F"/>
        <w:sz w:val="20"/>
        <w:u w:color="000000"/>
      </w:rPr>
      <w:t>- 1 -</w:t>
    </w:r>
    <w:r>
      <w:rPr>
        <w:rFonts w:cs="Calibri"/>
        <w:color w:val="7F7F7F"/>
        <w:sz w:val="20"/>
        <w:u w:color="000000"/>
      </w:rPr>
      <w:fldChar w:fldCharType="end"/>
    </w:r>
  </w:p>
  <w:p w14:paraId="638DBE9C" w14:textId="4B96DD08" w:rsidR="007D5A01" w:rsidRDefault="00E12977">
    <w:pPr>
      <w:pStyle w:val="Footer"/>
      <w:rPr>
        <w:rFonts w:cs="Calibri"/>
      </w:rPr>
    </w:pPr>
    <w:r>
      <w:rPr>
        <w:rFonts w:cs="Calibri"/>
      </w:rPr>
      <w:t>{{doc</w:t>
    </w:r>
    <w:r w:rsidR="00EF0847">
      <w:rPr>
        <w:rFonts w:cs="Calibri"/>
      </w:rPr>
      <w:t>.footer</w:t>
    </w:r>
    <w:r>
      <w:rPr>
        <w:rFonts w:cs="Calibr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491F4" w14:textId="77777777" w:rsidR="00E10138" w:rsidRDefault="00E10138">
      <w:r>
        <w:separator/>
      </w:r>
    </w:p>
  </w:footnote>
  <w:footnote w:type="continuationSeparator" w:id="0">
    <w:p w14:paraId="36B41F31" w14:textId="77777777" w:rsidR="00E10138" w:rsidRDefault="00E10138">
      <w:r>
        <w:continuationSeparator/>
      </w:r>
    </w:p>
    <w:p w14:paraId="371D73F7" w14:textId="77777777" w:rsidR="00E10138" w:rsidRDefault="00E10138"/>
  </w:footnote>
  <w:footnote w:type="continuationNotice" w:id="1">
    <w:p w14:paraId="34F47CA0" w14:textId="77777777" w:rsidR="00E10138" w:rsidRDefault="00E10138"/>
  </w:footnote>
  <w:footnote w:id="2">
    <w:p w14:paraId="281C41A4" w14:textId="3BDCF962"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exhibits (large red numbers at bottom left and right corners of each page) attached hereto.</w:t>
      </w:r>
    </w:p>
  </w:footnote>
  <w:footnote w:id="3">
    <w:p w14:paraId="34E1B982" w14:textId="6EDE7B01"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Index of Exhibits (large red numbers at bottom left and right corners of each page) filed concurrently herewith.</w:t>
      </w:r>
    </w:p>
  </w:footnote>
  <w:footnote w:id="4">
    <w:p w14:paraId="3FC788B3" w14:textId="73AD8920" w:rsidR="00A94898" w:rsidRPr="006A7FBA" w:rsidRDefault="006A7FBA" w:rsidP="006A7FBA">
      <w:pPr>
        <w:pStyle w:val="FootnoteText"/>
      </w:pPr>
      <w:r w:rsidRPr="006A7FBA">
        <w:rPr>
          <w:rStyle w:val="FootnoteReference"/>
          <w:rFonts w:eastAsia="Calibri"/>
          <w:vertAlign w:val="baseline"/>
        </w:rPr>
        <w:footnoteRef/>
      </w:r>
      <w:r>
        <w:rPr>
          <w:rStyle w:val="FootnoteReference"/>
          <w:rFonts w:eastAsia="Calibri"/>
          <w:vertAlign w:val="baseline"/>
        </w:rPr>
        <w:t>.</w:t>
      </w:r>
      <w:r>
        <w:rPr>
          <w:rStyle w:val="FootnoteReference"/>
          <w:rFonts w:eastAsia="Calibri"/>
          <w:vertAlign w:val="baseline"/>
        </w:rPr>
        <w:tab/>
      </w:r>
      <w:r w:rsidR="00A94898" w:rsidRPr="006A7FBA">
        <w:t>All citations or references to exhibits correlate to the Index of Exhibits (Index) filed concurrently herewith.</w:t>
      </w:r>
    </w:p>
  </w:footnote>
  <w:footnote w:id="5">
    <w:p w14:paraId="78F3B472" w14:textId="19B37405" w:rsidR="00CE247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CE2478" w:rsidRPr="006A7FBA">
        <w:rPr>
          <w:color w:val="000000" w:themeColor="text1"/>
        </w:rPr>
        <w:t xml:space="preserve">Author’s Note: The foundational statute for the receivership at bar is </w:t>
      </w:r>
      <w:r w:rsidR="00CE2478" w:rsidRPr="006A7FBA">
        <w:t>Health &amp; Safety Code section 17980.7, which is referred to for readability as “§ 17980.7,” and any reference to a “Rule” refers to the California Rules of Court</w:t>
      </w:r>
      <w:r w:rsidR="00CE2478" w:rsidRPr="006A7FBA">
        <w:rPr>
          <w:color w:val="000000" w:themeColor="text1"/>
        </w:rPr>
        <w:t>.</w:t>
      </w:r>
    </w:p>
  </w:footnote>
  <w:footnote w:id="6">
    <w:p w14:paraId="28D4EA25" w14:textId="29A9CC52" w:rsidR="00A9489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A94898" w:rsidRPr="006A7FBA">
        <w:t>The Ahart et al. practice guide is updated biannually and has long been recognized as “a prominent treatise on the subject” of California judgment enforcement (</w:t>
      </w:r>
      <w:r w:rsidR="00A94898" w:rsidRPr="006A7FBA">
        <w:rPr>
          <w:i/>
          <w:iCs/>
        </w:rPr>
        <w:t>In re Cass</w:t>
      </w:r>
      <w:r w:rsidR="00A94898" w:rsidRPr="006A7FBA">
        <w:t xml:space="preserve"> (Bankr. C.D.Cal. 2012) 476 BR 602, 613) and has been cited as persuasive authority over sixty times in reported appellate decisions in this state and dozens of times by district courts, bankruptcy courts, and the 9th Circuit. (See, e.g., </w:t>
      </w:r>
      <w:r w:rsidR="00A94898" w:rsidRPr="006A7FBA">
        <w:rPr>
          <w:i/>
          <w:iCs/>
        </w:rPr>
        <w:t>In re Hilde</w:t>
      </w:r>
      <w:r w:rsidR="00A94898" w:rsidRPr="006A7FBA">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60F57B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B99208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19A981F"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77777777" w:rsidR="007D5A01" w:rsidRDefault="00814627" w:rsidP="007468E3">
    <w:r>
      <w:rPr>
        <w:noProof/>
        <w:color w:val="000000"/>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Pr>
        <w:rFonts w:eastAsia="Equity Text B"/>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2495BF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0616754"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73C5E84"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7756"/>
    <w:rsid w:val="0001333A"/>
    <w:rsid w:val="0002295B"/>
    <w:rsid w:val="00026507"/>
    <w:rsid w:val="00030373"/>
    <w:rsid w:val="000320E1"/>
    <w:rsid w:val="0006071C"/>
    <w:rsid w:val="00073201"/>
    <w:rsid w:val="000769E2"/>
    <w:rsid w:val="00076E65"/>
    <w:rsid w:val="00091032"/>
    <w:rsid w:val="00096EC4"/>
    <w:rsid w:val="000A04C0"/>
    <w:rsid w:val="000A2DDD"/>
    <w:rsid w:val="000B2AD9"/>
    <w:rsid w:val="000D1033"/>
    <w:rsid w:val="000E17C6"/>
    <w:rsid w:val="000E45D9"/>
    <w:rsid w:val="000F0EE0"/>
    <w:rsid w:val="0011121C"/>
    <w:rsid w:val="001306FC"/>
    <w:rsid w:val="001307B3"/>
    <w:rsid w:val="001412C9"/>
    <w:rsid w:val="00143EB9"/>
    <w:rsid w:val="001443DF"/>
    <w:rsid w:val="00152285"/>
    <w:rsid w:val="00163539"/>
    <w:rsid w:val="00174CD6"/>
    <w:rsid w:val="0018142D"/>
    <w:rsid w:val="001A6ADD"/>
    <w:rsid w:val="001C1253"/>
    <w:rsid w:val="001F0846"/>
    <w:rsid w:val="001F4DD6"/>
    <w:rsid w:val="001F76CB"/>
    <w:rsid w:val="002071FA"/>
    <w:rsid w:val="00227B8E"/>
    <w:rsid w:val="002438E3"/>
    <w:rsid w:val="002451A9"/>
    <w:rsid w:val="00250157"/>
    <w:rsid w:val="00274727"/>
    <w:rsid w:val="0028615A"/>
    <w:rsid w:val="002A0CE4"/>
    <w:rsid w:val="002B3498"/>
    <w:rsid w:val="002C7C7D"/>
    <w:rsid w:val="002D5E75"/>
    <w:rsid w:val="002E7A28"/>
    <w:rsid w:val="002F6460"/>
    <w:rsid w:val="00301563"/>
    <w:rsid w:val="003133E3"/>
    <w:rsid w:val="0031567A"/>
    <w:rsid w:val="00315D4A"/>
    <w:rsid w:val="00317ABE"/>
    <w:rsid w:val="003231D3"/>
    <w:rsid w:val="0033482B"/>
    <w:rsid w:val="00334C98"/>
    <w:rsid w:val="00335A7E"/>
    <w:rsid w:val="00340711"/>
    <w:rsid w:val="00347642"/>
    <w:rsid w:val="00361D10"/>
    <w:rsid w:val="003624C2"/>
    <w:rsid w:val="00362F60"/>
    <w:rsid w:val="00371248"/>
    <w:rsid w:val="00382F03"/>
    <w:rsid w:val="003858C5"/>
    <w:rsid w:val="00396D05"/>
    <w:rsid w:val="003A327F"/>
    <w:rsid w:val="003C4F52"/>
    <w:rsid w:val="003D66DC"/>
    <w:rsid w:val="003F5374"/>
    <w:rsid w:val="00402A02"/>
    <w:rsid w:val="0041016A"/>
    <w:rsid w:val="00412A69"/>
    <w:rsid w:val="004136AE"/>
    <w:rsid w:val="0042010D"/>
    <w:rsid w:val="0042502B"/>
    <w:rsid w:val="00440C25"/>
    <w:rsid w:val="00442FA5"/>
    <w:rsid w:val="0045186A"/>
    <w:rsid w:val="00452718"/>
    <w:rsid w:val="00475AF5"/>
    <w:rsid w:val="0047619B"/>
    <w:rsid w:val="004826F1"/>
    <w:rsid w:val="004835AF"/>
    <w:rsid w:val="00496230"/>
    <w:rsid w:val="004A7903"/>
    <w:rsid w:val="004D0836"/>
    <w:rsid w:val="004D3B06"/>
    <w:rsid w:val="004D6457"/>
    <w:rsid w:val="005265EB"/>
    <w:rsid w:val="005269B6"/>
    <w:rsid w:val="00553E39"/>
    <w:rsid w:val="005576C8"/>
    <w:rsid w:val="00560DAA"/>
    <w:rsid w:val="00560DB5"/>
    <w:rsid w:val="005771F8"/>
    <w:rsid w:val="00582088"/>
    <w:rsid w:val="005C5CAD"/>
    <w:rsid w:val="005E04F9"/>
    <w:rsid w:val="006063AB"/>
    <w:rsid w:val="00611B25"/>
    <w:rsid w:val="00613F0D"/>
    <w:rsid w:val="00621ECF"/>
    <w:rsid w:val="006256D8"/>
    <w:rsid w:val="00625C54"/>
    <w:rsid w:val="0062617E"/>
    <w:rsid w:val="006352EB"/>
    <w:rsid w:val="00653BCD"/>
    <w:rsid w:val="006624CF"/>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42C7"/>
    <w:rsid w:val="007345DA"/>
    <w:rsid w:val="007468E3"/>
    <w:rsid w:val="007476A4"/>
    <w:rsid w:val="00775ABF"/>
    <w:rsid w:val="00793BDC"/>
    <w:rsid w:val="00797D18"/>
    <w:rsid w:val="007A1C1E"/>
    <w:rsid w:val="007C4B53"/>
    <w:rsid w:val="007D1321"/>
    <w:rsid w:val="007D5A01"/>
    <w:rsid w:val="007D5DF5"/>
    <w:rsid w:val="007D7CA0"/>
    <w:rsid w:val="00804069"/>
    <w:rsid w:val="00806D98"/>
    <w:rsid w:val="00811756"/>
    <w:rsid w:val="00814627"/>
    <w:rsid w:val="00827B64"/>
    <w:rsid w:val="00832FD6"/>
    <w:rsid w:val="00847EAE"/>
    <w:rsid w:val="0086001E"/>
    <w:rsid w:val="008706DD"/>
    <w:rsid w:val="00877867"/>
    <w:rsid w:val="008957CD"/>
    <w:rsid w:val="008A0FEC"/>
    <w:rsid w:val="008A2C0C"/>
    <w:rsid w:val="008A6357"/>
    <w:rsid w:val="008C2A0C"/>
    <w:rsid w:val="008D54AE"/>
    <w:rsid w:val="008D6E1B"/>
    <w:rsid w:val="0090087C"/>
    <w:rsid w:val="00904E94"/>
    <w:rsid w:val="00911343"/>
    <w:rsid w:val="0092497F"/>
    <w:rsid w:val="00927FDC"/>
    <w:rsid w:val="009302B7"/>
    <w:rsid w:val="0094576C"/>
    <w:rsid w:val="00947AFE"/>
    <w:rsid w:val="00957F39"/>
    <w:rsid w:val="00970623"/>
    <w:rsid w:val="00973513"/>
    <w:rsid w:val="00973F78"/>
    <w:rsid w:val="009824F5"/>
    <w:rsid w:val="009904E2"/>
    <w:rsid w:val="00994830"/>
    <w:rsid w:val="009C3390"/>
    <w:rsid w:val="009D5A9E"/>
    <w:rsid w:val="009F0913"/>
    <w:rsid w:val="009F5FE0"/>
    <w:rsid w:val="00A048A5"/>
    <w:rsid w:val="00A34E60"/>
    <w:rsid w:val="00A36828"/>
    <w:rsid w:val="00A558B1"/>
    <w:rsid w:val="00A618FC"/>
    <w:rsid w:val="00A7221C"/>
    <w:rsid w:val="00A94898"/>
    <w:rsid w:val="00A977A6"/>
    <w:rsid w:val="00AA3AEA"/>
    <w:rsid w:val="00AB2DA8"/>
    <w:rsid w:val="00AC46D4"/>
    <w:rsid w:val="00AE3052"/>
    <w:rsid w:val="00AF0108"/>
    <w:rsid w:val="00AF3E79"/>
    <w:rsid w:val="00B0104C"/>
    <w:rsid w:val="00B02DE8"/>
    <w:rsid w:val="00B22D59"/>
    <w:rsid w:val="00B23060"/>
    <w:rsid w:val="00B33B15"/>
    <w:rsid w:val="00B4287A"/>
    <w:rsid w:val="00B6306A"/>
    <w:rsid w:val="00B65285"/>
    <w:rsid w:val="00B7298F"/>
    <w:rsid w:val="00B7512D"/>
    <w:rsid w:val="00B83755"/>
    <w:rsid w:val="00B91BE7"/>
    <w:rsid w:val="00BA69AC"/>
    <w:rsid w:val="00BC0134"/>
    <w:rsid w:val="00BC2A8D"/>
    <w:rsid w:val="00BC743C"/>
    <w:rsid w:val="00BD24EC"/>
    <w:rsid w:val="00C05806"/>
    <w:rsid w:val="00C24697"/>
    <w:rsid w:val="00C27825"/>
    <w:rsid w:val="00C45F4B"/>
    <w:rsid w:val="00C556F7"/>
    <w:rsid w:val="00C608BC"/>
    <w:rsid w:val="00C75CDD"/>
    <w:rsid w:val="00C82F63"/>
    <w:rsid w:val="00CA0883"/>
    <w:rsid w:val="00CA1552"/>
    <w:rsid w:val="00CA4B80"/>
    <w:rsid w:val="00CA4E12"/>
    <w:rsid w:val="00CB33CD"/>
    <w:rsid w:val="00CB64A4"/>
    <w:rsid w:val="00CC0EAF"/>
    <w:rsid w:val="00CD6F11"/>
    <w:rsid w:val="00CE2478"/>
    <w:rsid w:val="00D102E1"/>
    <w:rsid w:val="00D1069B"/>
    <w:rsid w:val="00D130A3"/>
    <w:rsid w:val="00D1360A"/>
    <w:rsid w:val="00D137B0"/>
    <w:rsid w:val="00D23092"/>
    <w:rsid w:val="00D27BAB"/>
    <w:rsid w:val="00D73863"/>
    <w:rsid w:val="00D856ED"/>
    <w:rsid w:val="00D8723A"/>
    <w:rsid w:val="00D918F5"/>
    <w:rsid w:val="00D92C4A"/>
    <w:rsid w:val="00DB3B41"/>
    <w:rsid w:val="00DF4F4C"/>
    <w:rsid w:val="00E01F7D"/>
    <w:rsid w:val="00E04A66"/>
    <w:rsid w:val="00E052D4"/>
    <w:rsid w:val="00E10138"/>
    <w:rsid w:val="00E12977"/>
    <w:rsid w:val="00E23E64"/>
    <w:rsid w:val="00E34872"/>
    <w:rsid w:val="00E44805"/>
    <w:rsid w:val="00E57F42"/>
    <w:rsid w:val="00E67DFC"/>
    <w:rsid w:val="00E7427D"/>
    <w:rsid w:val="00E74FAF"/>
    <w:rsid w:val="00E76558"/>
    <w:rsid w:val="00E8592B"/>
    <w:rsid w:val="00E9078A"/>
    <w:rsid w:val="00E9121F"/>
    <w:rsid w:val="00E91A62"/>
    <w:rsid w:val="00EA6653"/>
    <w:rsid w:val="00EB3941"/>
    <w:rsid w:val="00EC041E"/>
    <w:rsid w:val="00ED5DB1"/>
    <w:rsid w:val="00EE2F21"/>
    <w:rsid w:val="00EE6406"/>
    <w:rsid w:val="00EF0847"/>
    <w:rsid w:val="00EF1E25"/>
    <w:rsid w:val="00F01016"/>
    <w:rsid w:val="00F26078"/>
    <w:rsid w:val="00F3257C"/>
    <w:rsid w:val="00F34876"/>
    <w:rsid w:val="00F55505"/>
    <w:rsid w:val="00F57EC9"/>
    <w:rsid w:val="00F6379A"/>
    <w:rsid w:val="00F73E59"/>
    <w:rsid w:val="00F76062"/>
    <w:rsid w:val="00F86A69"/>
    <w:rsid w:val="00F909BA"/>
    <w:rsid w:val="00F9372F"/>
    <w:rsid w:val="00FA484C"/>
    <w:rsid w:val="00FB23DB"/>
    <w:rsid w:val="00FC3F15"/>
    <w:rsid w:val="00FC7577"/>
    <w:rsid w:val="00FD1361"/>
    <w:rsid w:val="00FD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BE7"/>
    <w:pPr>
      <w:spacing w:line="240" w:lineRule="exact"/>
      <w:contextualSpacing/>
    </w:pPr>
    <w:rPr>
      <w:rFonts w:asciiTheme="minorHAnsi" w:hAnsiTheme="minorHAnsi"/>
      <w:u w:color="000000" w:themeColor="text1"/>
    </w:r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u w:color="000000" w:themeColor="text1"/>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ascii="Times New Roman" w:hAnsi="Times New Roman"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u w:color="000000" w:themeColor="text1"/>
    </w:rPr>
  </w:style>
  <w:style w:type="paragraph" w:styleId="DocumentMap">
    <w:name w:val="Document Map"/>
    <w:basedOn w:val="Normal"/>
    <w:link w:val="DocumentMapChar"/>
    <w:uiPriority w:val="99"/>
    <w:unhideWhenUsed/>
    <w:rPr>
      <w:rFonts w:ascii="Times New Roman" w:hAnsi="Times New Roman"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ascii="Times New Roman" w:eastAsiaTheme="majorEastAsia" w:hAnsi="Times New Roman" w:cstheme="majorBidi"/>
      <w:noProof/>
    </w:rPr>
  </w:style>
  <w:style w:type="paragraph" w:styleId="EnvelopeReturn">
    <w:name w:val="envelope return"/>
    <w:basedOn w:val="Normal"/>
    <w:uiPriority w:val="99"/>
    <w:unhideWhenUsed/>
    <w:rPr>
      <w:rFonts w:ascii="Times New Roman" w:eastAsiaTheme="majorEastAsia" w:hAnsi="Times New Roman"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rFonts w:ascii="Times New Roman" w:hAnsi="Times New Roman"/>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ascii="Times New Roman" w:eastAsiaTheme="majorEastAsia" w:hAnsi="Times New Roman"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2.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4.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Pleading100</Template>
  <TotalTime>70</TotalTime>
  <Pages>15</Pages>
  <Words>3303</Words>
  <Characters>19261</Characters>
  <Application>Microsoft Office Word</Application>
  <DocSecurity>0</DocSecurity>
  <PresentationFormat>15|.DOCX</PresentationFormat>
  <Lines>469</Lines>
  <Paragraphs>271</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12</cp:revision>
  <cp:lastPrinted>2022-12-10T18:17:00Z</cp:lastPrinted>
  <dcterms:created xsi:type="dcterms:W3CDTF">2023-08-08T17:59:00Z</dcterms:created>
  <dcterms:modified xsi:type="dcterms:W3CDTF">2023-08-08T20:30:00Z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