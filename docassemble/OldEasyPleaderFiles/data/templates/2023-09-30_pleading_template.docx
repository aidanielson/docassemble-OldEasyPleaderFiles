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3057843" w14:textId="2DACF4B1"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name.</w:t>
            </w:r>
            <w:r w:rsidR="00AC46D4" w:rsidRPr="00EC4DB2">
              <w:rPr>
                <w:color w:val="000000"/>
                <w:u w:color="000000"/>
              </w:rPr>
              <w:t>full</w:t>
            </w:r>
            <w:proofErr w:type="spellEnd"/>
            <w:r w:rsidR="00AC46D4" w:rsidRPr="00EC4DB2">
              <w:rPr>
                <w:color w:val="000000"/>
                <w:u w:color="000000"/>
              </w:rPr>
              <w:t xml:space="preserve">() </w:t>
            </w:r>
            <w:r w:rsidRPr="00EC4DB2">
              <w:rPr>
                <w:color w:val="000000"/>
                <w:u w:color="000000"/>
              </w:rPr>
              <w:t>}}{%</w:t>
            </w:r>
            <w:r w:rsidR="00690806" w:rsidRPr="00EC4DB2">
              <w:rPr>
                <w:color w:val="000000"/>
                <w:u w:color="000000"/>
              </w:rPr>
              <w:t xml:space="preserve"> </w:t>
            </w:r>
            <w:r w:rsidRPr="00EC4DB2">
              <w:rPr>
                <w:color w:val="000000"/>
                <w:u w:color="000000"/>
              </w:rPr>
              <w:t xml:space="preserve">if </w:t>
            </w:r>
            <w:proofErr w:type="spellStart"/>
            <w:r w:rsidRPr="00EC4DB2">
              <w:rPr>
                <w:color w:val="000000"/>
                <w:u w:color="000000"/>
              </w:rPr>
              <w:t>atty_info_in_caption</w:t>
            </w:r>
            <w:proofErr w:type="spellEnd"/>
            <w:r w:rsidRPr="00EC4DB2">
              <w:rPr>
                <w:color w:val="000000"/>
                <w:u w:color="000000"/>
              </w:rPr>
              <w:t xml:space="preserve"> %} (</w:t>
            </w:r>
            <w:r w:rsidR="00E74FAF" w:rsidRPr="00EC4DB2">
              <w:rPr>
                <w:color w:val="000000"/>
                <w:u w:color="000000"/>
              </w:rPr>
              <w:t>{{ author[0].</w:t>
            </w:r>
            <w:proofErr w:type="spellStart"/>
            <w:r w:rsidR="00E74FAF" w:rsidRPr="00EC4DB2">
              <w:rPr>
                <w:color w:val="000000"/>
                <w:u w:color="000000"/>
              </w:rPr>
              <w:t>bar_state</w:t>
            </w:r>
            <w:proofErr w:type="spellEnd"/>
            <w:r w:rsidR="00E74FAF" w:rsidRPr="00EC4DB2">
              <w:rPr>
                <w:color w:val="000000"/>
                <w:u w:color="000000"/>
              </w:rPr>
              <w:t xml:space="preserve"> }}</w:t>
            </w:r>
            <w:r w:rsidRPr="00EC4DB2">
              <w:rPr>
                <w:color w:val="000000"/>
                <w:u w:color="000000"/>
              </w:rPr>
              <w:t xml:space="preserve"> Bar No. {{</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00E74FAF" w:rsidRPr="00EC4DB2">
              <w:rPr>
                <w:color w:val="000000"/>
                <w:u w:color="000000"/>
              </w:rPr>
              <w:t>bar_number</w:t>
            </w:r>
            <w:proofErr w:type="spellEnd"/>
            <w:r w:rsidR="00AC46D4" w:rsidRPr="00EC4DB2">
              <w:rPr>
                <w:color w:val="000000"/>
                <w:u w:color="000000"/>
              </w:rPr>
              <w:t xml:space="preserve"> </w:t>
            </w:r>
            <w:r w:rsidRPr="00EC4DB2">
              <w:rPr>
                <w:color w:val="000000"/>
                <w:u w:color="000000"/>
              </w:rPr>
              <w:t>}})</w:t>
            </w:r>
          </w:p>
          <w:p w14:paraId="73E37236" w14:textId="121808C8" w:rsidR="00832FD6" w:rsidRPr="00EC4DB2" w:rsidRDefault="00832FD6" w:rsidP="00301563">
            <w:pPr>
              <w:ind w:right="5040"/>
              <w:rPr>
                <w:color w:val="000000"/>
                <w:u w:color="000000"/>
              </w:rPr>
            </w:pPr>
            <w:r w:rsidRPr="00EC4DB2">
              <w:rPr>
                <w:smallCaps/>
                <w:color w:val="000000"/>
                <w:sz w:val="26"/>
                <w:szCs w:val="26"/>
                <w:u w:color="000000"/>
              </w:rPr>
              <w:t>{{author</w:t>
            </w:r>
            <w:r w:rsidR="00E74FAF" w:rsidRPr="00EC4DB2">
              <w:rPr>
                <w:smallCaps/>
                <w:color w:val="000000"/>
                <w:sz w:val="26"/>
                <w:szCs w:val="26"/>
                <w:u w:color="000000"/>
              </w:rPr>
              <w:t>[0]</w:t>
            </w:r>
            <w:r w:rsidRPr="00EC4DB2">
              <w:rPr>
                <w:smallCaps/>
                <w:color w:val="000000"/>
                <w:sz w:val="26"/>
                <w:szCs w:val="26"/>
                <w:u w:color="000000"/>
              </w:rPr>
              <w:t>.</w:t>
            </w:r>
            <w:proofErr w:type="spellStart"/>
            <w:r w:rsidRPr="00EC4DB2">
              <w:rPr>
                <w:smallCaps/>
                <w:color w:val="000000"/>
                <w:sz w:val="26"/>
                <w:szCs w:val="26"/>
                <w:u w:color="000000"/>
              </w:rPr>
              <w:t>law_firm</w:t>
            </w:r>
            <w:proofErr w:type="spellEnd"/>
            <w:r w:rsidRPr="00EC4DB2">
              <w:rPr>
                <w:smallCaps/>
                <w:color w:val="000000"/>
                <w:sz w:val="26"/>
                <w:szCs w:val="26"/>
                <w:u w:color="000000"/>
              </w:rPr>
              <w:t>}}</w:t>
            </w:r>
            <w:r w:rsidRPr="00EC4DB2">
              <w:rPr>
                <w:color w:val="000000"/>
                <w:u w:color="000000"/>
              </w:rPr>
              <w:t>{% endif %}</w:t>
            </w:r>
          </w:p>
          <w:p w14:paraId="77A17394" w14:textId="79299992"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address.block</w:t>
            </w:r>
            <w:proofErr w:type="spellEnd"/>
            <w:r w:rsidRPr="00EC4DB2">
              <w:rPr>
                <w:color w:val="000000"/>
                <w:u w:color="000000"/>
              </w:rPr>
              <w:t>()</w:t>
            </w:r>
            <w:r w:rsidR="00AC46D4" w:rsidRPr="00EC4DB2">
              <w:rPr>
                <w:color w:val="000000"/>
                <w:u w:color="000000"/>
              </w:rPr>
              <w:t xml:space="preserve"> </w:t>
            </w:r>
            <w:r w:rsidRPr="00EC4DB2">
              <w:rPr>
                <w:color w:val="000000"/>
                <w:u w:color="000000"/>
              </w:rPr>
              <w:t>}}</w:t>
            </w:r>
          </w:p>
          <w:p w14:paraId="1DFBE6D6" w14:textId="77777777" w:rsidR="00077F05" w:rsidRDefault="00832FD6" w:rsidP="00301563">
            <w:pPr>
              <w:ind w:right="5040"/>
              <w:rPr>
                <w:color w:val="000000"/>
                <w:u w:color="000000"/>
              </w:rPr>
            </w:pPr>
            <w:r w:rsidRPr="00EC4DB2">
              <w:rPr>
                <w:color w:val="000000"/>
                <w:u w:color="000000"/>
              </w:rPr>
              <w:t>Phone: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phone_number</w:t>
            </w:r>
            <w:proofErr w:type="spellEnd"/>
            <w:r w:rsidR="00E74FAF" w:rsidRPr="00EC4DB2">
              <w:rPr>
                <w:color w:val="000000"/>
                <w:u w:color="000000"/>
              </w:rPr>
              <w:t xml:space="preserve"> </w:t>
            </w:r>
            <w:r w:rsidRPr="00EC4DB2">
              <w:rPr>
                <w:color w:val="000000"/>
                <w:u w:color="000000"/>
              </w:rPr>
              <w:t>}}</w:t>
            </w:r>
          </w:p>
          <w:p w14:paraId="07DBFF9D" w14:textId="695FDF06" w:rsidR="00832FD6" w:rsidRPr="00EC4DB2" w:rsidRDefault="00832FD6" w:rsidP="00301563">
            <w:pPr>
              <w:ind w:right="5040"/>
              <w:rPr>
                <w:color w:val="000000"/>
                <w:u w:color="000000"/>
              </w:rPr>
            </w:pPr>
            <w:r w:rsidRPr="00EC4DB2">
              <w:rPr>
                <w:color w:val="000000"/>
                <w:u w:color="000000"/>
              </w:rPr>
              <w:t>Fax: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fax_number</w:t>
            </w:r>
            <w:proofErr w:type="spellEnd"/>
            <w:r w:rsidR="00E74FAF" w:rsidRPr="00EC4DB2">
              <w:rPr>
                <w:color w:val="000000"/>
                <w:u w:color="000000"/>
              </w:rPr>
              <w:t xml:space="preserve"> </w:t>
            </w:r>
            <w:r w:rsidRPr="00EC4DB2">
              <w:rPr>
                <w:color w:val="000000"/>
                <w:u w:color="000000"/>
              </w:rPr>
              <w:t>}}</w:t>
            </w:r>
          </w:p>
          <w:p w14:paraId="53D84F41" w14:textId="0D63721B" w:rsidR="0001333A" w:rsidRPr="00EC4DB2" w:rsidRDefault="00832FD6" w:rsidP="00301563">
            <w:pPr>
              <w:ind w:right="5040"/>
              <w:rPr>
                <w:color w:val="000000"/>
                <w:u w:color="000000"/>
              </w:rPr>
            </w:pPr>
            <w:r w:rsidRPr="00EC4DB2">
              <w:rPr>
                <w:color w:val="000000"/>
                <w:u w:color="000000"/>
              </w:rPr>
              <w:t>Email: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.email</w:t>
            </w:r>
            <w:r w:rsidR="00E74FAF" w:rsidRPr="00EC4DB2">
              <w:rPr>
                <w:color w:val="000000"/>
                <w:u w:color="000000"/>
              </w:rPr>
              <w:t xml:space="preserve"> </w:t>
            </w:r>
            <w:r w:rsidRPr="00EC4DB2">
              <w:rPr>
                <w:color w:val="000000"/>
                <w:u w:color="000000"/>
              </w:rPr>
              <w:t>}}</w:t>
            </w:r>
          </w:p>
          <w:p w14:paraId="526AC8B3" w14:textId="77777777" w:rsidR="00690806" w:rsidRPr="00EC4DB2" w:rsidRDefault="00690806" w:rsidP="00301563">
            <w:pPr>
              <w:spacing w:line="180" w:lineRule="exact"/>
              <w:ind w:right="5040"/>
              <w:rPr>
                <w:color w:val="000000"/>
                <w:u w:color="000000"/>
              </w:rPr>
            </w:pPr>
          </w:p>
          <w:p w14:paraId="638DBE13" w14:textId="48E9AB44" w:rsidR="007D5A01" w:rsidRPr="00EC4DB2" w:rsidRDefault="00832FD6" w:rsidP="00301563">
            <w:pPr>
              <w:ind w:right="5040"/>
              <w:rPr>
                <w:color w:val="000000"/>
                <w:u w:color="000000"/>
              </w:rPr>
            </w:pPr>
            <w:r w:rsidRPr="00EC4DB2">
              <w:rPr>
                <w:color w:val="000000"/>
                <w:u w:color="000000"/>
              </w:rPr>
              <w:t>{%</w:t>
            </w:r>
            <w:r w:rsidR="00475AF5" w:rsidRPr="00EC4DB2">
              <w:rPr>
                <w:color w:val="000000"/>
                <w:u w:color="000000"/>
              </w:rPr>
              <w:t xml:space="preserve"> </w:t>
            </w:r>
            <w:r w:rsidRPr="00EC4DB2">
              <w:rPr>
                <w:color w:val="000000"/>
                <w:u w:color="000000"/>
              </w:rPr>
              <w:t xml:space="preserve">if not </w:t>
            </w:r>
            <w:proofErr w:type="spellStart"/>
            <w:r w:rsidRPr="00EC4DB2">
              <w:rPr>
                <w:color w:val="000000"/>
                <w:u w:color="000000"/>
              </w:rPr>
              <w:t>atty_info_in_caption</w:t>
            </w:r>
            <w:proofErr w:type="spellEnd"/>
            <w:r w:rsidRPr="00EC4DB2">
              <w:rPr>
                <w:color w:val="000000"/>
                <w:u w:color="000000"/>
              </w:rPr>
              <w:t xml:space="preserve"> %}In pro per{%</w:t>
            </w:r>
            <w:r w:rsidR="00690806" w:rsidRPr="00EC4DB2">
              <w:rPr>
                <w:color w:val="000000"/>
                <w:u w:color="000000"/>
              </w:rPr>
              <w:t xml:space="preserve"> </w:t>
            </w:r>
            <w:r w:rsidRPr="00EC4DB2">
              <w:rPr>
                <w:color w:val="000000"/>
                <w:u w:color="000000"/>
              </w:rPr>
              <w:t>else</w:t>
            </w:r>
            <w:r w:rsidR="00690806" w:rsidRPr="00EC4DB2">
              <w:rPr>
                <w:color w:val="000000"/>
                <w:u w:color="000000"/>
              </w:rPr>
              <w:t xml:space="preserve"> </w:t>
            </w:r>
            <w:r w:rsidRPr="00EC4DB2">
              <w:rPr>
                <w:color w:val="000000"/>
                <w:u w:color="000000"/>
              </w:rPr>
              <w:t xml:space="preserve">%}Attorneys for </w:t>
            </w:r>
            <w:r w:rsidR="00CF48F6" w:rsidRPr="00EC4DB2">
              <w:rPr>
                <w:color w:val="000000"/>
                <w:u w:color="000000"/>
              </w:rPr>
              <w:t>{{</w:t>
            </w:r>
            <w:proofErr w:type="spellStart"/>
            <w:r w:rsidR="00CF48F6" w:rsidRPr="00EC4DB2">
              <w:rPr>
                <w:color w:val="000000"/>
                <w:u w:color="000000"/>
              </w:rPr>
              <w:t>client_string</w:t>
            </w:r>
            <w:proofErr w:type="spellEnd"/>
            <w:r w:rsidR="00CF48F6" w:rsidRPr="00EC4DB2">
              <w:rPr>
                <w:color w:val="000000"/>
                <w:u w:color="000000"/>
              </w:rPr>
              <w:t>}}</w:t>
            </w:r>
            <w:r w:rsidR="007A3169" w:rsidRPr="00EC4DB2">
              <w:rPr>
                <w:color w:val="000000"/>
                <w:u w:color="000000"/>
              </w:rPr>
              <w:t>{% endif %}</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Pr="00EC4DB2">
              <w:rPr>
                <w:smallCaps/>
                <w:color w:val="000000"/>
                <w:sz w:val="26"/>
                <w:szCs w:val="26"/>
                <w:u w:color="000000"/>
              </w:rPr>
              <w:t>lead_filing_party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00442FA5" w:rsidRPr="00EC4DB2">
              <w:rPr>
                <w:rFonts w:eastAsia="Calibri"/>
              </w:rPr>
              <w:t>{%</w:t>
            </w:r>
            <w:r w:rsidR="00AE3052" w:rsidRPr="00EC4DB2">
              <w:t xml:space="preserve"> if </w:t>
            </w:r>
            <w:proofErr w:type="spellStart"/>
            <w:r w:rsidR="00AE3052" w:rsidRPr="00EC4DB2">
              <w:t>lead_filing_party.person_type</w:t>
            </w:r>
            <w:proofErr w:type="spellEnd"/>
            <w:r w:rsidR="00AE3052" w:rsidRPr="00EC4DB2">
              <w:t xml:space="preserve"> != ‘human’ %}{{</w:t>
            </w:r>
            <w:proofErr w:type="spellStart"/>
            <w:r w:rsidR="00AE3052" w:rsidRPr="00EC4DB2">
              <w:t>lead_filing_party.entity_or_capacity</w:t>
            </w:r>
            <w:proofErr w:type="spellEnd"/>
            <w:r w:rsidR="00AE3052" w:rsidRPr="00EC4DB2">
              <w:t>}}</w:t>
            </w:r>
            <w:r w:rsidR="00442FA5" w:rsidRPr="00EC4DB2">
              <w:rPr>
                <w:rFonts w:eastAsia="Calibri"/>
              </w:rPr>
              <w:t>{% endif %}</w:t>
            </w:r>
            <w:r w:rsidR="00007756" w:rsidRPr="00EC4DB2">
              <w:rPr>
                <w:rFonts w:eastAsia="Calibri"/>
              </w:rPr>
              <w:t xml:space="preserve">{% if </w:t>
            </w:r>
            <w:proofErr w:type="spellStart"/>
            <w:r w:rsidR="00007756" w:rsidRPr="00EC4DB2">
              <w:rPr>
                <w:rFonts w:eastAsia="Calibri"/>
              </w:rPr>
              <w:t>pluralize_filing_party_yes</w:t>
            </w:r>
            <w:proofErr w:type="spellEnd"/>
            <w:r w:rsidR="00007756" w:rsidRPr="00EC4DB2">
              <w:rPr>
                <w:rFonts w:eastAsia="Calibri"/>
              </w:rPr>
              <w:t xml:space="preserve"> %} et al.{% endif %}</w:t>
            </w:r>
            <w:r w:rsidR="00AF3E79" w:rsidRPr="00EC4DB2">
              <w:rPr>
                <w:rFonts w:eastAsia="Calibri"/>
              </w:rPr>
              <w:t>,</w:t>
            </w:r>
          </w:p>
          <w:p w14:paraId="008F15AB" w14:textId="70B79B90"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Pr="00EC4DB2">
              <w:rPr>
                <w:color w:val="000000"/>
                <w:u w:color="000000"/>
              </w:rPr>
              <w:t>filing_party_role</w:t>
            </w:r>
            <w:proofErr w:type="spellEnd"/>
            <w:r w:rsidRPr="00EC4DB2">
              <w:rPr>
                <w:color w:val="000000"/>
                <w:u w:color="000000"/>
              </w:rPr>
              <w:t>}}</w:t>
            </w:r>
            <w:r w:rsidR="00007756" w:rsidRPr="00EC4DB2">
              <w:rPr>
                <w:rFonts w:eastAsia="Calibri"/>
                <w:color w:val="000000"/>
                <w:u w:color="000000"/>
              </w:rPr>
              <w:t xml:space="preserve">{% if </w:t>
            </w:r>
            <w:proofErr w:type="spellStart"/>
            <w:r w:rsidR="00007756" w:rsidRPr="00EC4DB2">
              <w:rPr>
                <w:rFonts w:eastAsia="Calibri"/>
                <w:color w:val="000000"/>
                <w:u w:color="000000"/>
              </w:rPr>
              <w:t>pluralize_filing_party_yes</w:t>
            </w:r>
            <w:proofErr w:type="spellEnd"/>
            <w:r w:rsidR="00007756" w:rsidRPr="00EC4DB2">
              <w:rPr>
                <w:rFonts w:eastAsia="Calibri"/>
                <w:color w:val="000000"/>
                <w:u w:color="000000"/>
              </w:rPr>
              <w:t xml:space="preserve">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Pr="00EC4DB2">
              <w:rPr>
                <w:smallCaps/>
                <w:color w:val="000000"/>
                <w:sz w:val="26"/>
                <w:szCs w:val="26"/>
                <w:u w:color="000000"/>
              </w:rPr>
              <w:t>lead_responding_party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Pr="00EC4DB2">
              <w:rPr>
                <w:rFonts w:eastAsia="Calibri"/>
                <w:smallCaps/>
                <w:sz w:val="26"/>
                <w:szCs w:val="26"/>
              </w:rPr>
              <w:t>}</w:t>
            </w:r>
            <w:r w:rsidR="007A1C1E" w:rsidRPr="00EC4DB2">
              <w:t xml:space="preserve">{% if </w:t>
            </w:r>
            <w:proofErr w:type="spellStart"/>
            <w:r w:rsidR="007A1C1E" w:rsidRPr="00EC4DB2">
              <w:t>lead_responding_party.</w:t>
            </w:r>
            <w:r w:rsidR="00AE3052" w:rsidRPr="00EC4DB2">
              <w:t>person</w:t>
            </w:r>
            <w:r w:rsidR="007A1C1E" w:rsidRPr="00EC4DB2">
              <w:t>_type</w:t>
            </w:r>
            <w:proofErr w:type="spellEnd"/>
            <w:r w:rsidR="00AE3052" w:rsidRPr="00EC4DB2">
              <w:t xml:space="preserve"> != ‘human’</w:t>
            </w:r>
            <w:r w:rsidR="00DA2417" w:rsidRPr="00EC4DB2">
              <w:t xml:space="preserve"> </w:t>
            </w:r>
            <w:r w:rsidR="007A1C1E" w:rsidRPr="00EC4DB2">
              <w:t>%}{{</w:t>
            </w:r>
            <w:proofErr w:type="spellStart"/>
            <w:r w:rsidR="007A1C1E" w:rsidRPr="00EC4DB2">
              <w:t>lead_responding_party.</w:t>
            </w:r>
            <w:r w:rsidR="00AE3052" w:rsidRPr="00EC4DB2">
              <w:t>entity_or_capacity</w:t>
            </w:r>
            <w:proofErr w:type="spellEnd"/>
            <w:r w:rsidR="007A1C1E" w:rsidRPr="00EC4DB2">
              <w:t xml:space="preserve">}}{% </w:t>
            </w:r>
            <w:r w:rsidR="007A1C1E" w:rsidRPr="00EC4DB2">
              <w:rPr>
                <w:rFonts w:eastAsia="Calibri"/>
              </w:rPr>
              <w:t>endif %}</w:t>
            </w:r>
            <w:r w:rsidR="00007756" w:rsidRPr="00EC4DB2">
              <w:rPr>
                <w:rFonts w:eastAsia="Calibri"/>
              </w:rPr>
              <w:t xml:space="preserve">{% if </w:t>
            </w:r>
            <w:proofErr w:type="spellStart"/>
            <w:r w:rsidR="00007756" w:rsidRPr="00EC4DB2">
              <w:rPr>
                <w:rFonts w:eastAsia="Calibri"/>
              </w:rPr>
              <w:t>pluralize_responding_party_yes</w:t>
            </w:r>
            <w:proofErr w:type="spellEnd"/>
            <w:r w:rsidR="00007756" w:rsidRPr="00EC4DB2">
              <w:rPr>
                <w:rFonts w:eastAsia="Calibri"/>
              </w:rPr>
              <w:t xml:space="preserve"> %} et al.{% endif %},</w:t>
            </w:r>
          </w:p>
          <w:p w14:paraId="0E277D42" w14:textId="045724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Pr="00EC4DB2">
              <w:rPr>
                <w:color w:val="000000"/>
                <w:u w:color="000000"/>
              </w:rPr>
              <w:t>responding_party_role</w:t>
            </w:r>
            <w:proofErr w:type="spellEnd"/>
            <w:r w:rsidRPr="00EC4DB2">
              <w:rPr>
                <w:color w:val="000000"/>
                <w:u w:color="000000"/>
              </w:rPr>
              <w:t>}}</w:t>
            </w:r>
            <w:r w:rsidR="00073201" w:rsidRPr="00EC4DB2">
              <w:rPr>
                <w:color w:val="000000"/>
                <w:u w:color="000000"/>
              </w:rPr>
              <w:t xml:space="preserve">{% if </w:t>
            </w:r>
            <w:proofErr w:type="spellStart"/>
            <w:r w:rsidR="00073201" w:rsidRPr="00EC4DB2">
              <w:rPr>
                <w:color w:val="000000"/>
                <w:u w:color="000000"/>
              </w:rPr>
              <w:t>pluralize_responding_party_yes</w:t>
            </w:r>
            <w:proofErr w:type="spellEnd"/>
            <w:r w:rsidR="00073201" w:rsidRPr="00EC4DB2">
              <w:rPr>
                <w:color w:val="000000"/>
                <w:u w:color="000000"/>
              </w:rPr>
              <w:t xml:space="preserve">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0DFAC8E" w14:textId="77777777"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59CCF961"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Pr="00EC4DB2">
              <w:rPr>
                <w:bCs/>
              </w:rPr>
              <w:t>include_stat_callout</w:t>
            </w:r>
            <w:proofErr w:type="spellEnd"/>
            <w:r w:rsidR="00BA3F16">
              <w:rPr>
                <w:bCs/>
              </w:rPr>
              <w:t>’)</w:t>
            </w:r>
            <w:r w:rsidRPr="00EC4DB2">
              <w:rPr>
                <w:bCs/>
              </w:rPr>
              <w:t xml:space="preserve"> %}</w:t>
            </w:r>
          </w:p>
          <w:p w14:paraId="03390214" w14:textId="2FC29E5D" w:rsidR="00BD24EC" w:rsidRPr="00EC4DB2" w:rsidRDefault="00973F78" w:rsidP="00E445D7">
            <w:pPr>
              <w:ind w:left="29" w:right="43"/>
              <w:outlineLvl w:val="7"/>
              <w:rPr>
                <w:bCs/>
              </w:rPr>
            </w:pPr>
            <w:r w:rsidRPr="00EC4DB2">
              <w:rPr>
                <w:bCs/>
              </w:rPr>
              <w:t>[</w:t>
            </w:r>
            <w:r w:rsidR="002F6460" w:rsidRPr="00EC4DB2">
              <w:rPr>
                <w:bCs/>
              </w:rPr>
              <w:t>{{</w:t>
            </w:r>
            <w:proofErr w:type="spellStart"/>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08BA88EB" w:rsidR="001C383C" w:rsidRDefault="001C383C" w:rsidP="00E445D7">
            <w:pPr>
              <w:ind w:left="29" w:right="43"/>
              <w:outlineLvl w:val="7"/>
              <w:rPr>
                <w:bCs/>
              </w:rPr>
            </w:pPr>
            <w:r>
              <w:rPr>
                <w:bCs/>
              </w:rPr>
              <w:t xml:space="preserve">{%p if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59DAC43B"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Pr="00EC4DB2">
              <w:rPr>
                <w:bCs/>
              </w:rPr>
              <w:t>include_concurrently_filed_docs_notice</w:t>
            </w:r>
            <w:proofErr w:type="spellEnd"/>
            <w:r w:rsidR="00BA3F16">
              <w:rPr>
                <w:bCs/>
              </w:rPr>
              <w:t>’)</w:t>
            </w:r>
            <w:r w:rsidRPr="00EC4DB2">
              <w:rPr>
                <w:bCs/>
              </w:rPr>
              <w:t xml:space="preserve"> %}</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33486CAE"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r w:rsidR="00DA2417" w:rsidRPr="00EC4DB2">
              <w:rPr>
                <w:color w:val="000000"/>
              </w:rPr>
              <w:t xml:space="preserve">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250A8390" w:rsidR="00FD4E53" w:rsidRPr="00EC4DB2" w:rsidRDefault="00FD4E53" w:rsidP="00E445D7">
            <w:pPr>
              <w:tabs>
                <w:tab w:val="left" w:pos="723"/>
              </w:tabs>
              <w:spacing w:line="240" w:lineRule="auto"/>
              <w:ind w:left="29" w:right="43"/>
              <w:rPr>
                <w:color w:val="000000"/>
              </w:rPr>
            </w:pPr>
            <w:r w:rsidRPr="00EC4DB2">
              <w:rPr>
                <w:color w:val="000000"/>
              </w:rPr>
              <w:t>Reservation No.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lastRenderedPageBreak/>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69F2B88" w:rsidR="00A977A6" w:rsidRPr="00EC4DB2" w:rsidRDefault="00CF48F6" w:rsidP="00F3257C">
      <w:pPr>
        <w:pStyle w:val="PldgBodyText"/>
        <w:rPr>
          <w:rFonts w:cs="Times New Roman"/>
        </w:rPr>
      </w:pPr>
      <w:r w:rsidRPr="00EC4DB2">
        <w:rPr>
          <w:rFonts w:cs="Times New Roman"/>
          <w:color w:val="000000"/>
        </w:rPr>
        <w:t>{{</w:t>
      </w:r>
      <w:proofErr w:type="spellStart"/>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47A8A83F" w:rsidR="00EA05D3" w:rsidRPr="00EC4DB2" w:rsidRDefault="00EA05D3" w:rsidP="00A94898">
      <w:pPr>
        <w:pStyle w:val="PldgBodyText"/>
        <w:rPr>
          <w:rFonts w:cs="Times New Roman"/>
        </w:rPr>
      </w:pPr>
      <w:r w:rsidRPr="00EC4DB2">
        <w:rPr>
          <w:rFonts w:cs="Times New Roman"/>
          <w:color w:val="000000"/>
        </w:rPr>
        <w:t xml:space="preserve">Pursuant to California Rules of Court, rule </w:t>
      </w:r>
      <w:proofErr w:type="gramStart"/>
      <w:r w:rsidRPr="00EC4DB2">
        <w:rPr>
          <w:rFonts w:cs="Times New Roman"/>
          <w:color w:val="000000"/>
        </w:rPr>
        <w:t xml:space="preserve">3.1345, </w:t>
      </w:r>
      <w:r w:rsidR="00CF48F6" w:rsidRPr="00EC4DB2">
        <w:rPr>
          <w:rFonts w:cs="Times New Roman"/>
          <w:color w:val="000000"/>
        </w:rPr>
        <w:t>{</w:t>
      </w:r>
      <w:proofErr w:type="gramEnd"/>
      <w:r w:rsidR="00CF48F6" w:rsidRPr="00EC4DB2">
        <w:rPr>
          <w:rFonts w:cs="Times New Roman"/>
          <w:color w:val="000000"/>
        </w:rPr>
        <w:t>{</w:t>
      </w:r>
      <w:proofErr w:type="spellStart"/>
      <w:r w:rsidR="00CF48F6" w:rsidRPr="00EC4DB2">
        <w:rPr>
          <w:rFonts w:cs="Times New Roman"/>
          <w:color w:val="000000"/>
        </w:rPr>
        <w:t>client_string</w:t>
      </w:r>
      <w:proofErr w:type="spellEnd"/>
      <w:r w:rsidR="00CF48F6" w:rsidRPr="00EC4DB2">
        <w:rPr>
          <w:rFonts w:cs="Times New Roman"/>
          <w:color w:val="000000"/>
        </w:rPr>
        <w:t xml:space="preserve">}} </w:t>
      </w:r>
      <w:r w:rsidRPr="00EC4DB2">
        <w:rPr>
          <w:rFonts w:cs="Times New Roman"/>
        </w:rPr>
        <w:t xml:space="preserve">hereby </w:t>
      </w:r>
      <w:r w:rsidR="003D779B">
        <w:rPr>
          <w:rFonts w:cs="Times New Roman"/>
        </w:rPr>
        <w:t>{{</w:t>
      </w:r>
      <w:proofErr w:type="spellStart"/>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lastRenderedPageBreak/>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18FE8AB4"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7331B79E"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is based on the following documents filed concurrently </w:t>
      </w:r>
      <w:proofErr w:type="gramStart"/>
      <w:r w:rsidRPr="00EC4DB2">
        <w:rPr>
          <w:rFonts w:cs="Times New Roman"/>
        </w:rPr>
        <w:t xml:space="preserve">herewith: </w:t>
      </w:r>
      <w:r w:rsidR="00CC0EAF" w:rsidRPr="00EC4DB2">
        <w:rPr>
          <w:rFonts w:cs="Times New Roman"/>
        </w:rPr>
        <w:t>{</w:t>
      </w:r>
      <w:proofErr w:type="gramEnd"/>
      <w:r w:rsidR="00CC0EAF" w:rsidRPr="00EC4DB2">
        <w:rPr>
          <w:rFonts w:cs="Times New Roman"/>
        </w:rPr>
        <w:t>{</w:t>
      </w:r>
      <w:r w:rsidR="006D5D6E" w:rsidRPr="00EC4DB2">
        <w:rPr>
          <w:rFonts w:cs="Times New Roman"/>
        </w:rPr>
        <w:t xml:space="preserve"> </w:t>
      </w:r>
      <w:proofErr w:type="spellStart"/>
      <w:r w:rsidR="00CC0EAF" w:rsidRPr="00EC4DB2">
        <w:rPr>
          <w:rFonts w:cs="Times New Roman"/>
        </w:rPr>
        <w:t>custom_entered_concurrently_filed_docs</w:t>
      </w:r>
      <w:proofErr w:type="spellEnd"/>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proofErr w:type="spellStart"/>
      <w:r w:rsidRPr="00EC4DB2">
        <w:rPr>
          <w:smallCaps/>
          <w:color w:val="000000"/>
          <w:sz w:val="26"/>
          <w:szCs w:val="26"/>
        </w:rPr>
        <w:t>court_info</w:t>
      </w:r>
      <w:proofErr w:type="spellEnd"/>
      <w:r w:rsidRPr="00EC4DB2">
        <w:rPr>
          <w:smallCaps/>
          <w:color w:val="000000"/>
          <w:sz w:val="26"/>
          <w:szCs w:val="26"/>
        </w:rPr>
        <w:t>(</w:t>
      </w:r>
      <w:proofErr w:type="spellStart"/>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w:t>
      </w:r>
      <w:r w:rsidRPr="00EC4DB2">
        <w:rPr>
          <w:rFonts w:cs="Times New Roman"/>
        </w:rPr>
        <w:lastRenderedPageBreak/>
        <w:t>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6EC1AD49"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4337FD">
        <w:rPr>
          <w:rFonts w:cs="Times New Roman"/>
        </w:rPr>
        <w:t>declaration_foundation_string</w:t>
      </w:r>
      <w:proofErr w:type="spellEnd"/>
      <w:r w:rsidR="004337FD">
        <w:rPr>
          <w:rFonts w:cs="Times New Roman"/>
        </w:rPr>
        <w:t>}}</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 xml:space="preserve">{%p if </w:t>
      </w:r>
      <w:proofErr w:type="spellStart"/>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4D6E5A47" w14:textId="70B00970" w:rsidR="00A94898" w:rsidRPr="00EC4DB2" w:rsidRDefault="00A94898" w:rsidP="00A94898">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lastRenderedPageBreak/>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w:t>
      </w:r>
      <w:proofErr w:type="gramStart"/>
      <w:r w:rsidRPr="00EC4DB2">
        <w:rPr>
          <w:rFonts w:cs="Times New Roman"/>
        </w:rPr>
        <w:t>1</w:t>
      </w:r>
      <w:proofErr w:type="gramEnd"/>
      <w:r w:rsidRPr="00EC4DB2">
        <w:rPr>
          <w:rFonts w:cs="Times New Roman"/>
        </w:rPr>
        <w:t xml:space="preserve">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lastRenderedPageBreak/>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4C1D6F7B" w:rsidR="006A47A5" w:rsidRPr="00EC4DB2" w:rsidRDefault="00CF48F6" w:rsidP="00A94898">
      <w:pPr>
        <w:pStyle w:val="PldgBodyText"/>
        <w:rPr>
          <w:rFonts w:cs="Times New Roman"/>
        </w:rPr>
      </w:pPr>
      <w:r w:rsidRPr="00EC4DB2">
        <w:rPr>
          <w:rFonts w:cs="Times New Roman"/>
        </w:rPr>
        <w:t>{{</w:t>
      </w:r>
      <w:proofErr w:type="spellStart"/>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lastRenderedPageBreak/>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OR --</w:t>
      </w:r>
    </w:p>
    <w:p w14:paraId="2B7A67C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Pr="00EC4DB2">
        <w:rPr>
          <w:rFonts w:eastAsia="Calibri"/>
          <w:color w:val="auto"/>
          <w:highlight w:val="yellow"/>
          <w:u w:color="000000"/>
        </w:rPr>
        <w:t>Angel Solis appeared in court / remotely for Petitioner City of Sacramento, a municipal corporation (the City);</w:t>
      </w:r>
    </w:p>
    <w:p w14:paraId="11EC9012"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Respondent Linda A. Fuller, in pro. per. (Fuller) appeared in court / remotely;</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25C02A7A" w14:textId="77777777" w:rsidR="0045186A" w:rsidRPr="00EC4DB2" w:rsidRDefault="0045186A" w:rsidP="00D73863">
      <w:pPr>
        <w:pStyle w:val="NumberedText"/>
        <w:rPr>
          <w:rFonts w:cs="Times New Roman"/>
          <w:highlight w:val="yellow"/>
        </w:rPr>
      </w:pPr>
      <w:r w:rsidRPr="00EC4DB2">
        <w:rPr>
          <w:rFonts w:cs="Times New Roman"/>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EC4DB2" w:rsidRDefault="0045186A" w:rsidP="00D73863">
      <w:pPr>
        <w:pStyle w:val="NumberedText"/>
        <w:rPr>
          <w:rFonts w:cs="Times New Roman"/>
          <w:highlight w:val="yellow"/>
        </w:rPr>
      </w:pPr>
      <w:r w:rsidRPr="00EC4DB2">
        <w:rPr>
          <w:rFonts w:cs="Times New Roman"/>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EC4DB2" w:rsidRDefault="0045186A" w:rsidP="00D73863">
      <w:pPr>
        <w:pStyle w:val="NumberedText"/>
        <w:rPr>
          <w:rFonts w:cs="Times New Roman"/>
          <w:highlight w:val="yellow"/>
        </w:rPr>
      </w:pPr>
      <w:r w:rsidRPr="00EC4DB2">
        <w:rPr>
          <w:rFonts w:cs="Times New Roman"/>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EC4DB2" w:rsidRDefault="0045186A" w:rsidP="00D73863">
      <w:pPr>
        <w:pStyle w:val="NumberedText"/>
        <w:rPr>
          <w:rFonts w:cs="Times New Roman"/>
          <w:highlight w:val="yellow"/>
        </w:rPr>
      </w:pPr>
      <w:r w:rsidRPr="00EC4DB2">
        <w:rPr>
          <w:rFonts w:cs="Times New Roman"/>
          <w:highlight w:val="yellow"/>
        </w:rPr>
        <w:lastRenderedPageBreak/>
        <w:t xml:space="preserve">The receivership in this matter is terminated and HGF Inc., along with its designated representative, Dennis Lanni, are fully discharged from their responsibilities as court-appointed </w:t>
      </w:r>
      <w:proofErr w:type="gramStart"/>
      <w:r w:rsidRPr="00EC4DB2">
        <w:rPr>
          <w:rFonts w:cs="Times New Roman"/>
          <w:highlight w:val="yellow"/>
        </w:rPr>
        <w:t>receiver</w:t>
      </w:r>
      <w:proofErr w:type="gramEnd"/>
      <w:r w:rsidRPr="00EC4DB2">
        <w:rPr>
          <w:rFonts w:cs="Times New Roman"/>
          <w:highlight w:val="yellow"/>
        </w:rPr>
        <w:t xml:space="preserve"> as of the date of this Order. Receiver shall complete any and all remaining administrative tasks necessary to complete its work.</w:t>
      </w:r>
    </w:p>
    <w:p w14:paraId="19DAF7AB"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receivership bond is </w:t>
      </w:r>
      <w:proofErr w:type="gramStart"/>
      <w:r w:rsidRPr="00EC4DB2">
        <w:rPr>
          <w:rFonts w:cs="Times New Roman"/>
          <w:highlight w:val="yellow"/>
        </w:rPr>
        <w:t>terminated</w:t>
      </w:r>
      <w:proofErr w:type="gramEnd"/>
      <w:r w:rsidRPr="00EC4DB2">
        <w:rPr>
          <w:rFonts w:cs="Times New Roman"/>
          <w:highlight w:val="yellow"/>
        </w:rPr>
        <w:t xml:space="preserve"> and the surety exonerated, as there are no outstanding liabilities or claims against the receivership estate after payment of those set forth hereinabove.</w:t>
      </w:r>
    </w:p>
    <w:p w14:paraId="005C1592"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This Order is binding on all parties to the receivership, as well as all </w:t>
      </w:r>
      <w:proofErr w:type="gramStart"/>
      <w:r w:rsidRPr="00EC4DB2">
        <w:rPr>
          <w:rFonts w:cs="Times New Roman"/>
          <w:highlight w:val="yellow"/>
        </w:rPr>
        <w:t>others</w:t>
      </w:r>
      <w:proofErr w:type="gramEnd"/>
      <w:r w:rsidRPr="00EC4DB2">
        <w:rPr>
          <w:rFonts w:cs="Times New Roman"/>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actions of Receiver are approved and ratified, thus Receiver is freed from any potential liability. Receiver is not to be found liable in </w:t>
      </w:r>
      <w:proofErr w:type="gramStart"/>
      <w:r w:rsidRPr="00EC4DB2">
        <w:rPr>
          <w:rFonts w:cs="Times New Roman"/>
          <w:highlight w:val="yellow"/>
        </w:rPr>
        <w:t>its</w:t>
      </w:r>
      <w:proofErr w:type="gramEnd"/>
      <w:r w:rsidRPr="00EC4DB2">
        <w:rPr>
          <w:rFonts w:cs="Times New Roman"/>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Pr="00EC4DB2" w:rsidRDefault="0045186A" w:rsidP="00D73863">
      <w:pPr>
        <w:pStyle w:val="NumberedText"/>
        <w:rPr>
          <w:rFonts w:cs="Times New Roman"/>
          <w:highlight w:val="yellow"/>
        </w:rPr>
      </w:pPr>
      <w:r w:rsidRPr="00EC4DB2">
        <w:rPr>
          <w:rFonts w:cs="Times New Roman"/>
          <w:highlight w:val="yellow"/>
        </w:rPr>
        <w:t xml:space="preserve">This Order will serve to fully terminate the receivership. The Court retains </w:t>
      </w:r>
      <w:proofErr w:type="gramStart"/>
      <w:r w:rsidRPr="00EC4DB2">
        <w:rPr>
          <w:rFonts w:cs="Times New Roman"/>
          <w:highlight w:val="yellow"/>
        </w:rPr>
        <w:t>jurisdiction</w:t>
      </w:r>
      <w:proofErr w:type="gramEnd"/>
      <w:r w:rsidRPr="00EC4DB2">
        <w:rPr>
          <w:rFonts w:cs="Times New Roman"/>
          <w:highlight w:val="yellow"/>
        </w:rPr>
        <w:t xml:space="preserve"> to reactivate the receivership for a period of 18 months pursuant to the terms of Health and Safety Code section 17980.7(c)(10).</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D73863">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7468E3">
      <w:pPr>
        <w:pStyle w:val="PldgBodyText"/>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lastRenderedPageBreak/>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rsidRPr="00EC4DB2">
        <w:rPr>
          <w:rFonts w:cs="Times New Roman"/>
        </w:rPr>
        <w:t>some</w:t>
      </w:r>
      <w:proofErr w:type="gramEnd"/>
      <w:r w:rsidR="009302B7" w:rsidRPr="00EC4DB2">
        <w:rPr>
          <w:rFonts w:cs="Times New Roman"/>
        </w:rPr>
        <w:t xml:space="preserv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lastRenderedPageBreak/>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w:t>
      </w:r>
      <w:r w:rsidR="009302B7" w:rsidRPr="00EC4DB2">
        <w:rPr>
          <w:rFonts w:cs="Times New Roman"/>
        </w:rPr>
        <w:lastRenderedPageBreak/>
        <w:t xml:space="preserve">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 xml:space="preserve">Pursuant to CCP §§ 1013(e) and </w:t>
      </w:r>
      <w:proofErr w:type="gramStart"/>
      <w:r w:rsidRPr="00EC4DB2">
        <w:rPr>
          <w:rFonts w:cs="Times New Roman"/>
        </w:rPr>
        <w:t>1013(f), and</w:t>
      </w:r>
      <w:proofErr w:type="gramEnd"/>
      <w:r w:rsidRPr="00EC4DB2">
        <w:rPr>
          <w:rFonts w:cs="Times New Roman"/>
        </w:rPr>
        <w:t xml:space="preserve">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 xml:space="preserve">and under the express agreement of all parties hereto, or as otherwise authorized by law, I electronically served by transmitting an email from </w:t>
      </w:r>
      <w:r w:rsidRPr="00EC4DB2">
        <w:rPr>
          <w:rFonts w:cs="Times New Roman"/>
        </w:rPr>
        <w:lastRenderedPageBreak/>
        <w:t>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rsidRPr="00EC4DB2">
        <w:rPr>
          <w:rFonts w:cs="Times New Roman"/>
        </w:rPr>
        <w:t>typeface, and</w:t>
      </w:r>
      <w:proofErr w:type="gramEnd"/>
      <w:r w:rsidRPr="00EC4DB2">
        <w:rPr>
          <w:rFonts w:cs="Times New Roman"/>
        </w:rP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72F98A94" w:rsidR="00765F77" w:rsidRPr="00EC4DB2" w:rsidRDefault="00765F77" w:rsidP="00D130A3">
      <w:r w:rsidRPr="00EC4DB2">
        <w:t xml:space="preserve">{{ </w:t>
      </w:r>
      <w:proofErr w:type="spellStart"/>
      <w:r w:rsidR="00065D82" w:rsidRPr="00EC4DB2">
        <w:t>build_service_list</w:t>
      </w:r>
      <w:proofErr w:type="spellEnd"/>
      <w:r w:rsidR="00065D82" w:rsidRPr="00EC4DB2">
        <w:t>(</w:t>
      </w:r>
      <w:proofErr w:type="spellStart"/>
      <w:r w:rsidR="00065D82" w:rsidRPr="00EC4DB2">
        <w:t>all_served_parties</w:t>
      </w:r>
      <w:proofErr w:type="spellEnd"/>
      <w:r w:rsidR="00065D82" w:rsidRPr="00EC4DB2">
        <w:t xml:space="preserve">) </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27CC2C3F"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177B17">
        <w:rPr>
          <w:noProof/>
          <w:highlight w:val="yellow"/>
        </w:rPr>
        <w:t>September 30,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77777777" w:rsidR="00823A25" w:rsidRPr="00EC4DB2" w:rsidRDefault="00823A25" w:rsidP="00823A25">
      <w:pPr>
        <w:keepNext/>
        <w:keepLines/>
        <w:spacing w:line="240" w:lineRule="auto"/>
        <w:ind w:left="5220"/>
      </w:pPr>
      <w:r w:rsidRPr="00EC4DB2">
        <w:t xml:space="preserve">{%p if </w:t>
      </w:r>
      <w:proofErr w:type="spellStart"/>
      <w:r w:rsidRPr="00EC4DB2">
        <w:t>aid_not_author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77777777" w:rsidR="00B83755" w:rsidRPr="00EC4DB2" w:rsidRDefault="00B65285" w:rsidP="00152C75">
      <w:pPr>
        <w:keepNext/>
        <w:keepLines/>
        <w:tabs>
          <w:tab w:val="left" w:pos="4510"/>
        </w:tabs>
        <w:ind w:left="4507" w:right="1710"/>
      </w:pPr>
      <w:r w:rsidRPr="00EC4DB2">
        <w:tab/>
        <w:t xml:space="preserve">{%p if </w:t>
      </w:r>
      <w:proofErr w:type="spellStart"/>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 xml:space="preserve">{%p if not </w:t>
      </w:r>
      <w:proofErr w:type="spellStart"/>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352650BD"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177B17">
        <w:rPr>
          <w:noProof/>
          <w:highlight w:val="yellow"/>
        </w:rPr>
        <w:t>September 30,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77777777" w:rsidR="00C47CBC" w:rsidRPr="00EC4DB2" w:rsidRDefault="00C47CBC" w:rsidP="00C47CBC">
      <w:pPr>
        <w:keepNext/>
        <w:keepLines/>
        <w:spacing w:line="240" w:lineRule="auto"/>
        <w:ind w:left="5220"/>
      </w:pPr>
      <w:r w:rsidRPr="00EC4DB2">
        <w:t xml:space="preserve">{%p if </w:t>
      </w:r>
      <w:proofErr w:type="spellStart"/>
      <w:r w:rsidRPr="00EC4DB2">
        <w:t>aid_not_author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 xml:space="preserve">{%p if </w:t>
      </w:r>
      <w:proofErr w:type="spellStart"/>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3"/>
      <w:headerReference w:type="default" r:id="rId14"/>
      <w:footerReference w:type="even" r:id="rId15"/>
      <w:footerReference w:type="default" r:id="rId16"/>
      <w:headerReference w:type="first" r:id="rId17"/>
      <w:footerReference w:type="first" r:id="rId18"/>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30411" w14:textId="77777777" w:rsidR="00E97CA4" w:rsidRDefault="00E97CA4">
      <w:r>
        <w:separator/>
      </w:r>
    </w:p>
    <w:p w14:paraId="735FE22E" w14:textId="77777777" w:rsidR="00E97CA4" w:rsidRDefault="00E97CA4"/>
  </w:endnote>
  <w:endnote w:type="continuationSeparator" w:id="0">
    <w:p w14:paraId="6102C42C" w14:textId="77777777" w:rsidR="00E97CA4" w:rsidRDefault="00E97CA4">
      <w:r>
        <w:continuationSeparator/>
      </w:r>
    </w:p>
    <w:p w14:paraId="422CA3A7" w14:textId="77777777" w:rsidR="00E97CA4" w:rsidRDefault="00E97CA4"/>
  </w:endnote>
  <w:endnote w:type="continuationNotice" w:id="1">
    <w:p w14:paraId="1AC287B7" w14:textId="77777777" w:rsidR="00E97CA4" w:rsidRDefault="00E97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8E8B740F-B841-4622-A5FB-8A15FBA6CAED}"/>
    <w:embedBold r:id="rId2" w:fontKey="{9AE9E651-D338-4ACF-9EFC-5854A7A4224E}"/>
    <w:embedItalic r:id="rId3" w:fontKey="{FB76BD8A-F1F5-4137-83BC-5589C6E146F9}"/>
  </w:font>
  <w:font w:name="Equity A Caps">
    <w:panose1 w:val="00000000000000000000"/>
    <w:charset w:val="00"/>
    <w:family w:val="auto"/>
    <w:pitch w:val="variable"/>
    <w:sig w:usb0="00000003" w:usb1="00000000" w:usb2="00000000" w:usb3="00000000" w:csb0="00000001" w:csb1="00000000"/>
    <w:embedRegular r:id="rId4" w:fontKey="{899C2ACA-2EBD-432F-925D-6894DD93EB90}"/>
    <w:embedBold r:id="rId5" w:fontKey="{02A1BDD8-D350-4433-89CD-091874D54B82}"/>
  </w:font>
  <w:font w:name="Calibri">
    <w:panose1 w:val="020F0502020204030204"/>
    <w:charset w:val="00"/>
    <w:family w:val="swiss"/>
    <w:pitch w:val="variable"/>
    <w:sig w:usb0="E4002EFF" w:usb1="C200247B" w:usb2="00000009" w:usb3="00000000" w:csb0="000001FF" w:csb1="00000000"/>
    <w:embedRegular r:id="rId6" w:fontKey="{49AD25AF-C93E-4BA5-9273-E5EE21602775}"/>
    <w:embedBold r:id="rId7" w:fontKey="{BE4D6AA0-0383-4A53-B51E-99547C4561C9}"/>
    <w:embedItalic r:id="rId8" w:fontKey="{D2CEE549-8365-4D0A-B073-230E7F039EAB}"/>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28CF3AA3-8828-42F4-8BFC-8FA35B837D51}"/>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D269B7D4-535C-4996-BEE2-53553F0613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F5D75" w14:textId="77777777" w:rsidR="00E97CA4" w:rsidRDefault="00E97CA4">
      <w:r>
        <w:separator/>
      </w:r>
    </w:p>
  </w:footnote>
  <w:footnote w:type="continuationSeparator" w:id="0">
    <w:p w14:paraId="1CB1DBEB" w14:textId="77777777" w:rsidR="00E97CA4" w:rsidRDefault="00E97CA4">
      <w:r>
        <w:continuationSeparator/>
      </w:r>
    </w:p>
    <w:p w14:paraId="6E4E7ABE" w14:textId="77777777" w:rsidR="00E97CA4" w:rsidRDefault="00E97CA4"/>
  </w:footnote>
  <w:footnote w:type="continuationNotice" w:id="1">
    <w:p w14:paraId="329B6417" w14:textId="77777777" w:rsidR="00E97CA4" w:rsidRDefault="00E97CA4"/>
  </w:footnote>
  <w:footnote w:id="2">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3">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77F05"/>
    <w:rsid w:val="000871F6"/>
    <w:rsid w:val="00091032"/>
    <w:rsid w:val="00096EC4"/>
    <w:rsid w:val="000A04C0"/>
    <w:rsid w:val="000A2DDD"/>
    <w:rsid w:val="000B2AD9"/>
    <w:rsid w:val="000B6DA7"/>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A6ADD"/>
    <w:rsid w:val="001C1253"/>
    <w:rsid w:val="001C202E"/>
    <w:rsid w:val="001C383C"/>
    <w:rsid w:val="001D065C"/>
    <w:rsid w:val="001E56C9"/>
    <w:rsid w:val="001F0846"/>
    <w:rsid w:val="001F4DD6"/>
    <w:rsid w:val="001F76CB"/>
    <w:rsid w:val="00203BF9"/>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5AF5"/>
    <w:rsid w:val="0047619B"/>
    <w:rsid w:val="004826F1"/>
    <w:rsid w:val="004835AF"/>
    <w:rsid w:val="00496230"/>
    <w:rsid w:val="004A7903"/>
    <w:rsid w:val="004D0836"/>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6063AB"/>
    <w:rsid w:val="00611B25"/>
    <w:rsid w:val="00613F0D"/>
    <w:rsid w:val="00621CEF"/>
    <w:rsid w:val="00621ECF"/>
    <w:rsid w:val="006256D8"/>
    <w:rsid w:val="00625C54"/>
    <w:rsid w:val="0062617E"/>
    <w:rsid w:val="006352EB"/>
    <w:rsid w:val="00651D39"/>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2A19"/>
    <w:rsid w:val="007342C7"/>
    <w:rsid w:val="00734337"/>
    <w:rsid w:val="007345DA"/>
    <w:rsid w:val="007468E3"/>
    <w:rsid w:val="007476A4"/>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B3B41"/>
    <w:rsid w:val="00DE3C0C"/>
    <w:rsid w:val="00DF4F4C"/>
    <w:rsid w:val="00E01F7D"/>
    <w:rsid w:val="00E04A66"/>
    <w:rsid w:val="00E052D4"/>
    <w:rsid w:val="00E06095"/>
    <w:rsid w:val="00E10138"/>
    <w:rsid w:val="00E12977"/>
    <w:rsid w:val="00E23E64"/>
    <w:rsid w:val="00E32007"/>
    <w:rsid w:val="00E34872"/>
    <w:rsid w:val="00E445D7"/>
    <w:rsid w:val="00E44805"/>
    <w:rsid w:val="00E57F42"/>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4</TotalTime>
  <Pages>14</Pages>
  <Words>3366</Words>
  <Characters>19191</Characters>
  <Application>Microsoft Office Word</Application>
  <DocSecurity>0</DocSecurity>
  <PresentationFormat>15|.DOCX</PresentationFormat>
  <Lines>159</Lines>
  <Paragraphs>45</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2</cp:revision>
  <cp:lastPrinted>2022-12-10T18:17:00Z</cp:lastPrinted>
  <dcterms:created xsi:type="dcterms:W3CDTF">2023-09-30T15:37:00Z</dcterms:created>
  <dcterms:modified xsi:type="dcterms:W3CDTF">2023-09-30T15:37:00Z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